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6CA37" w14:textId="77777777" w:rsidR="00E3603C" w:rsidRPr="00AD59E8" w:rsidRDefault="001C134F" w:rsidP="003D1766">
      <w:r>
        <w:rPr>
          <w:noProof/>
          <w14:ligatures w14:val="none"/>
        </w:rPr>
        <mc:AlternateContent>
          <mc:Choice Requires="wpg">
            <w:drawing>
              <wp:anchor distT="0" distB="0" distL="114300" distR="114300" simplePos="0" relativeHeight="251658240" behindDoc="1" locked="1" layoutInCell="1" allowOverlap="1" wp14:anchorId="5F2C11C8" wp14:editId="05ADC58A">
                <wp:simplePos x="0" y="0"/>
                <wp:positionH relativeFrom="column">
                  <wp:posOffset>-685800</wp:posOffset>
                </wp:positionH>
                <wp:positionV relativeFrom="paragraph">
                  <wp:posOffset>-268605</wp:posOffset>
                </wp:positionV>
                <wp:extent cx="7773035" cy="10058400"/>
                <wp:effectExtent l="0" t="0" r="0" b="0"/>
                <wp:wrapNone/>
                <wp:docPr id="132751104" name="Group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3035" cy="10058400"/>
                          <a:chOff x="0" y="0"/>
                          <a:chExt cx="7773352" cy="10058400"/>
                        </a:xfrm>
                      </wpg:grpSpPr>
                      <wps:wsp>
                        <wps:cNvPr id="802719018" name="Bg"/>
                        <wps:cNvSpPr>
                          <a:spLocks/>
                        </wps:cNvSpPr>
                        <wps:spPr>
                          <a:xfrm flipH="1">
                            <a:off x="952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740628" name="Rectangle 5"/>
                        <wps:cNvSpPr/>
                        <wps:spPr>
                          <a:xfrm rot="5400000">
                            <a:off x="2363787" y="-1287145"/>
                            <a:ext cx="27305" cy="475488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372ADDEC" id="Group 4" o:spid="_x0000_s1026" alt="&quot;&quot;" style="position:absolute;margin-left:-54pt;margin-top:-21.15pt;width:612.05pt;height:11in;z-index:-251658240;mso-width-percent:1000;mso-height-percent:1000;mso-width-percent:1000;mso-height-percent:1000" coordsize="77733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">
                <v:rect id="Bg" o:spid="_x0000_s1027" style="position:absolute;left:9;width:77724;height:10058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" fillcolor="#107b5e [1608]" stroked="f" strokeweight="1.5pt"/>
                <v:rect id="Rectangle 5" o:spid="_x0000_s1028" style="position:absolute;left:23637;top:-12871;width:273;height:4754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" fillcolor="#b0e68c [1943]" stroked="f" strokeweight="1.5pt"/>
                <w10:anchorlock/>
              </v:group>
            </w:pict>
          </mc:Fallback>
        </mc:AlternateContent>
      </w:r>
    </w:p>
    <w:tbl>
      <w:tblPr>
        <w:tblStyle w:val="TableGrid"/>
        <w:tblW w:w="1008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60EC8" w:rsidRPr="004A6803" w14:paraId="4B9E3A6A" w14:textId="77777777" w:rsidTr="00C3607E">
        <w:trPr>
          <w:trHeight w:val="1296"/>
        </w:trPr>
        <w:tc>
          <w:tcPr>
            <w:tcW w:w="6720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187E2B" w14:textId="77777777" w:rsidR="00C60EC8" w:rsidRPr="00DE0AC1" w:rsidRDefault="00C60EC8" w:rsidP="00C3607E">
            <w:pPr>
              <w:pStyle w:val="Subtitle"/>
              <w:rPr>
                <w:rFonts w:hint="eastAsia"/>
              </w:rPr>
            </w:pPr>
          </w:p>
        </w:tc>
        <w:tc>
          <w:tcPr>
            <w:tcW w:w="3360" w:type="dxa"/>
          </w:tcPr>
          <w:p w14:paraId="09ACF777" w14:textId="4C116E92" w:rsidR="00C60EC8" w:rsidRPr="00C3607E" w:rsidRDefault="009001B2" w:rsidP="00C3607E">
            <w:pPr>
              <w:pStyle w:val="Subtitle"/>
              <w:rPr>
                <w:rFonts w:hint="eastAsia"/>
              </w:rPr>
            </w:pPr>
            <w:r>
              <w:t>Date</w:t>
            </w:r>
          </w:p>
        </w:tc>
      </w:tr>
      <w:tr w:rsidR="004A57E6" w:rsidRPr="004A6803" w14:paraId="30040C8C" w14:textId="77777777" w:rsidTr="00D901AE">
        <w:trPr>
          <w:trHeight w:val="7920"/>
        </w:trPr>
        <w:tc>
          <w:tcPr>
            <w:tcW w:w="10080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33D877" w14:textId="49ADA726" w:rsidR="004A57E6" w:rsidRPr="00CD2B74" w:rsidRDefault="009001B2" w:rsidP="00E536D7">
            <w:pPr>
              <w:pStyle w:val="Title"/>
            </w:pPr>
            <w:bookmarkStart w:id="0" w:name="_Toc219207560"/>
            <w:bookmarkStart w:id="1" w:name="_Toc219281652"/>
            <w:r>
              <w:t>Template</w:t>
            </w:r>
            <w:bookmarkEnd w:id="0"/>
            <w:bookmarkEnd w:id="1"/>
          </w:p>
        </w:tc>
      </w:tr>
      <w:tr w:rsidR="009001B2" w:rsidRPr="004A6803" w14:paraId="7046A1C4" w14:textId="77777777" w:rsidTr="00E536D7">
        <w:trPr>
          <w:gridAfter w:val="2"/>
          <w:wAfter w:w="6720" w:type="dxa"/>
          <w:trHeight w:val="392"/>
        </w:trPr>
        <w:tc>
          <w:tcPr>
            <w:tcW w:w="3360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49A6A1" w14:textId="77777777" w:rsidR="009001B2" w:rsidRDefault="009001B2" w:rsidP="00E536D7">
            <w:pPr>
              <w:pStyle w:val="CoverPageSubheading"/>
            </w:pPr>
          </w:p>
          <w:p w14:paraId="26DC4D04" w14:textId="77777777" w:rsidR="009001B2" w:rsidRDefault="009001B2" w:rsidP="009001B2">
            <w:pPr>
              <w:pStyle w:val="CoverPageInfo"/>
            </w:pPr>
          </w:p>
          <w:p w14:paraId="04E79893" w14:textId="77777777" w:rsidR="009001B2" w:rsidRDefault="009001B2" w:rsidP="009001B2">
            <w:pPr>
              <w:pStyle w:val="CoverPageInfo"/>
            </w:pPr>
          </w:p>
          <w:p w14:paraId="5AF2395C" w14:textId="77777777" w:rsidR="009001B2" w:rsidRDefault="009001B2" w:rsidP="009001B2">
            <w:pPr>
              <w:pStyle w:val="CoverPageInfo"/>
            </w:pPr>
          </w:p>
          <w:p w14:paraId="2AD258AB" w14:textId="77777777" w:rsidR="009001B2" w:rsidRDefault="009001B2" w:rsidP="009001B2">
            <w:pPr>
              <w:pStyle w:val="CoverPageInfo"/>
            </w:pPr>
          </w:p>
          <w:p w14:paraId="3F6C059C" w14:textId="77777777" w:rsidR="009001B2" w:rsidRDefault="009001B2" w:rsidP="009001B2">
            <w:pPr>
              <w:pStyle w:val="CoverPageInfo"/>
            </w:pPr>
          </w:p>
          <w:p w14:paraId="1E0A7667" w14:textId="77777777" w:rsidR="009001B2" w:rsidRDefault="009001B2" w:rsidP="009001B2">
            <w:pPr>
              <w:pStyle w:val="CoverPageInfo"/>
            </w:pPr>
          </w:p>
          <w:p w14:paraId="7D3AC6AB" w14:textId="77777777" w:rsidR="009001B2" w:rsidRDefault="009001B2" w:rsidP="009001B2">
            <w:pPr>
              <w:pStyle w:val="CoverPageInfo"/>
            </w:pPr>
          </w:p>
          <w:p w14:paraId="22BC745A" w14:textId="77777777" w:rsidR="009001B2" w:rsidRDefault="009001B2" w:rsidP="009001B2">
            <w:pPr>
              <w:pStyle w:val="CoverPageInfo"/>
            </w:pPr>
          </w:p>
          <w:p w14:paraId="4EEF5881" w14:textId="77777777" w:rsidR="009001B2" w:rsidRDefault="009001B2" w:rsidP="009001B2">
            <w:pPr>
              <w:pStyle w:val="CoverPageInfo"/>
            </w:pPr>
          </w:p>
          <w:p w14:paraId="11A203CD" w14:textId="77777777" w:rsidR="009001B2" w:rsidRDefault="009001B2" w:rsidP="009001B2">
            <w:pPr>
              <w:pStyle w:val="CoverPageInfo"/>
            </w:pPr>
          </w:p>
          <w:p w14:paraId="1CB79C4A" w14:textId="77777777" w:rsidR="009001B2" w:rsidRDefault="009001B2" w:rsidP="009001B2">
            <w:pPr>
              <w:pStyle w:val="CoverPageInfo"/>
            </w:pPr>
          </w:p>
          <w:p w14:paraId="7A834868" w14:textId="77777777" w:rsidR="009001B2" w:rsidRDefault="009001B2" w:rsidP="009001B2">
            <w:pPr>
              <w:pStyle w:val="CoverPageInfo"/>
            </w:pPr>
          </w:p>
          <w:p w14:paraId="08AED58F" w14:textId="77777777" w:rsidR="009001B2" w:rsidRDefault="009001B2" w:rsidP="009001B2">
            <w:pPr>
              <w:pStyle w:val="CoverPageInfo"/>
            </w:pPr>
          </w:p>
          <w:p w14:paraId="55BBCF1B" w14:textId="77777777" w:rsidR="009001B2" w:rsidRDefault="009001B2" w:rsidP="009001B2">
            <w:pPr>
              <w:pStyle w:val="CoverPageInfo"/>
            </w:pPr>
          </w:p>
          <w:p w14:paraId="5E556A08" w14:textId="77777777" w:rsidR="009001B2" w:rsidRDefault="009001B2" w:rsidP="009001B2">
            <w:pPr>
              <w:pStyle w:val="CoverPageInfo"/>
            </w:pPr>
          </w:p>
          <w:p w14:paraId="34678CA4" w14:textId="77777777" w:rsidR="009001B2" w:rsidRDefault="009001B2" w:rsidP="009001B2">
            <w:pPr>
              <w:pStyle w:val="CoverPageInfo"/>
            </w:pPr>
            <w:r>
              <w:t>Alina Zimavaya, Alex Wilcox, Luke Fixari, Crawford James</w:t>
            </w:r>
          </w:p>
          <w:p w14:paraId="26621CFF" w14:textId="692FA22B" w:rsidR="009001B2" w:rsidRPr="009001B2" w:rsidRDefault="009001B2" w:rsidP="009001B2">
            <w:pPr>
              <w:pStyle w:val="CoverPageInfo"/>
            </w:pPr>
            <w:r>
              <w:t>ctrlC+ctrlV</w:t>
            </w:r>
          </w:p>
        </w:tc>
      </w:tr>
      <w:tr w:rsidR="009001B2" w:rsidRPr="004A6803" w14:paraId="15753526" w14:textId="77777777" w:rsidTr="00E536D7">
        <w:trPr>
          <w:gridAfter w:val="2"/>
          <w:wAfter w:w="6720" w:type="dxa"/>
          <w:trHeight w:val="2880"/>
        </w:trPr>
        <w:tc>
          <w:tcPr>
            <w:tcW w:w="3360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B8D3CA" w14:textId="77777777" w:rsidR="009001B2" w:rsidRPr="00DE0AC1" w:rsidRDefault="009001B2" w:rsidP="00D901AE">
            <w:pPr>
              <w:pStyle w:val="CoverPageInfo"/>
            </w:pPr>
          </w:p>
        </w:tc>
      </w:tr>
    </w:tbl>
    <w:p w14:paraId="6F117D2A" w14:textId="65426BF1" w:rsidR="00251870" w:rsidRPr="004D0EAC" w:rsidRDefault="00251870" w:rsidP="003D6E74">
      <w:pPr>
        <w:spacing w:line="279" w:lineRule="auto"/>
        <w:rPr>
          <w:color w:val="FFFFFF" w:themeColor="text1"/>
        </w:rPr>
      </w:pPr>
    </w:p>
    <w:sdt>
      <w:sdtPr>
        <w:rPr>
          <w:rFonts w:asciiTheme="minorHAnsi" w:eastAsiaTheme="minorHAnsi" w:hAnsiTheme="minorHAnsi" w:cs="Arial (Body CS)"/>
          <w:b w:val="0"/>
          <w:bCs w:val="0"/>
          <w:color w:val="107C5F" w:themeColor="accent5" w:themeShade="80"/>
          <w:kern w:val="2"/>
          <w:sz w:val="22"/>
          <w:szCs w:val="22"/>
          <w14:ligatures w14:val="standardContextual"/>
        </w:rPr>
        <w:id w:val="73960690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4DE896C" w14:textId="69FC7B17" w:rsidR="00D53218" w:rsidRDefault="00D53218">
          <w:pPr>
            <w:pStyle w:val="TOCHeading"/>
            <w:rPr>
              <w:rFonts w:hint="eastAsia"/>
            </w:rPr>
          </w:pPr>
          <w:r>
            <w:t>Table of Contents</w:t>
          </w:r>
        </w:p>
        <w:p w14:paraId="4693DCE2" w14:textId="094DD788" w:rsidR="00D53218" w:rsidRDefault="00D53218">
          <w:pPr>
            <w:pStyle w:val="TOC1"/>
            <w:tabs>
              <w:tab w:val="right" w:leader="dot" w:pos="10070"/>
            </w:tabs>
            <w:rPr>
              <w:rFonts w:eastAsiaTheme="minorEastAsia" w:cstheme="minorBidi" w:hint="eastAsia"/>
              <w:b w:val="0"/>
              <w:bCs w:val="0"/>
              <w:i/>
              <w:iCs/>
              <w:noProof/>
              <w:color w:val="auto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9281652" w:history="1">
            <w:r w:rsidRPr="00CC44D4">
              <w:rPr>
                <w:rStyle w:val="Hyperlink"/>
                <w:noProof/>
              </w:rPr>
              <w:t>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_Toc219281652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D9DA6" w14:textId="0F7F31B5" w:rsidR="00D53218" w:rsidRDefault="00D53218">
          <w:pPr>
            <w:pStyle w:val="TOC1"/>
            <w:tabs>
              <w:tab w:val="left" w:pos="440"/>
              <w:tab w:val="right" w:leader="dot" w:pos="10070"/>
            </w:tabs>
            <w:rPr>
              <w:rFonts w:eastAsiaTheme="minorEastAsia" w:cstheme="minorBidi" w:hint="eastAsia"/>
              <w:b w:val="0"/>
              <w:bCs w:val="0"/>
              <w:i/>
              <w:iCs/>
              <w:noProof/>
              <w:color w:val="auto"/>
            </w:rPr>
          </w:pPr>
          <w:hyperlink w:anchor="_Toc219281653" w:history="1">
            <w:r w:rsidRPr="00CC44D4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i/>
                <w:iCs/>
                <w:noProof/>
                <w:color w:val="auto"/>
              </w:rPr>
              <w:tab/>
            </w:r>
            <w:r w:rsidRPr="00CC44D4">
              <w:rPr>
                <w:rStyle w:val="Hyperlink"/>
                <w:noProof/>
              </w:rPr>
              <w:t>Section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_Toc219281653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5B117" w14:textId="01D015C9" w:rsidR="00D53218" w:rsidRDefault="00D53218">
          <w:pPr>
            <w:pStyle w:val="TOC1"/>
            <w:tabs>
              <w:tab w:val="left" w:pos="440"/>
              <w:tab w:val="right" w:leader="dot" w:pos="10070"/>
            </w:tabs>
            <w:rPr>
              <w:rFonts w:eastAsiaTheme="minorEastAsia" w:cstheme="minorBidi" w:hint="eastAsia"/>
              <w:b w:val="0"/>
              <w:bCs w:val="0"/>
              <w:i/>
              <w:iCs/>
              <w:noProof/>
              <w:color w:val="auto"/>
            </w:rPr>
          </w:pPr>
          <w:hyperlink w:anchor="_Toc219281654" w:history="1">
            <w:r w:rsidRPr="00CC44D4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i/>
                <w:iCs/>
                <w:noProof/>
                <w:color w:val="auto"/>
              </w:rPr>
              <w:tab/>
            </w:r>
            <w:r w:rsidRPr="00CC44D4">
              <w:rPr>
                <w:rStyle w:val="Hyperlink"/>
                <w:noProof/>
              </w:rPr>
              <w:t>Section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_Toc219281654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77348" w14:textId="08F2C0E3" w:rsidR="00D53218" w:rsidRDefault="00D53218">
          <w:pPr>
            <w:pStyle w:val="TOC1"/>
            <w:tabs>
              <w:tab w:val="left" w:pos="440"/>
              <w:tab w:val="right" w:leader="dot" w:pos="10070"/>
            </w:tabs>
            <w:rPr>
              <w:rFonts w:eastAsiaTheme="minorEastAsia" w:cstheme="minorBidi" w:hint="eastAsia"/>
              <w:b w:val="0"/>
              <w:bCs w:val="0"/>
              <w:i/>
              <w:iCs/>
              <w:noProof/>
              <w:color w:val="auto"/>
            </w:rPr>
          </w:pPr>
          <w:hyperlink w:anchor="_Toc219281655" w:history="1">
            <w:r w:rsidRPr="00CC44D4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i/>
                <w:iCs/>
                <w:noProof/>
                <w:color w:val="auto"/>
              </w:rPr>
              <w:tab/>
            </w:r>
            <w:r w:rsidRPr="00CC44D4">
              <w:rPr>
                <w:rStyle w:val="Hyperlink"/>
                <w:noProof/>
              </w:rPr>
              <w:t>Section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_Toc219281655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AE35B" w14:textId="63DE80B5" w:rsidR="00D53218" w:rsidRDefault="00D53218">
          <w:r>
            <w:rPr>
              <w:b/>
              <w:bCs/>
              <w:noProof/>
            </w:rPr>
            <w:fldChar w:fldCharType="end"/>
          </w:r>
        </w:p>
      </w:sdtContent>
    </w:sdt>
    <w:p w14:paraId="0825B808" w14:textId="289DE551" w:rsidR="002951C4" w:rsidRDefault="002951C4" w:rsidP="002951C4">
      <w:pPr>
        <w:pStyle w:val="TOCHeading"/>
        <w:rPr>
          <w:rFonts w:hint="eastAsia"/>
        </w:rPr>
      </w:pPr>
      <w:r>
        <w:t xml:space="preserve">Table of Tables </w:t>
      </w:r>
    </w:p>
    <w:p w14:paraId="527FB792" w14:textId="2D391FAF" w:rsidR="00656CD9" w:rsidRDefault="00656CD9">
      <w:pPr>
        <w:pStyle w:val="TableofFigures"/>
        <w:tabs>
          <w:tab w:val="right" w:leader="dot" w:pos="10070"/>
        </w:tabs>
        <w:rPr>
          <w:rFonts w:eastAsiaTheme="minorEastAsia" w:cstheme="minorBidi" w:hint="eastAsia"/>
          <w:b w:val="0"/>
          <w:bCs w:val="0"/>
          <w:noProof/>
          <w:color w:val="auto"/>
          <w:sz w:val="24"/>
          <w:szCs w:val="24"/>
        </w:rPr>
      </w:pPr>
      <w:r>
        <w:rPr>
          <w:i/>
          <w:iCs/>
        </w:rPr>
        <w:fldChar w:fldCharType="begin"/>
      </w:r>
      <w:r>
        <w:rPr>
          <w:i/>
          <w:iCs/>
        </w:rPr>
        <w:instrText xml:space="preserve"> TOC \h \z \c "Table" </w:instrText>
      </w:r>
      <w:r>
        <w:rPr>
          <w:i/>
          <w:iCs/>
        </w:rPr>
        <w:fldChar w:fldCharType="separate"/>
      </w:r>
      <w:hyperlink w:anchor="_Toc219281703" w:history="1">
        <w:r w:rsidRPr="00E91E9D">
          <w:rPr>
            <w:rStyle w:val="Hyperlink"/>
            <w:noProof/>
          </w:rPr>
          <w:t>Table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_Toc219281703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505D4C" w14:textId="08B235F5" w:rsidR="004D0EAC" w:rsidRDefault="00656CD9" w:rsidP="001C02EA">
      <w:pPr>
        <w:pStyle w:val="TOCHeading"/>
        <w:rPr>
          <w:rFonts w:hint="eastAsia"/>
        </w:rPr>
      </w:pPr>
      <w:r>
        <w:rPr>
          <w:rFonts w:asciiTheme="minorHAnsi" w:eastAsiaTheme="minorHAnsi" w:hAnsiTheme="minorHAnsi" w:cs="Arial (Body CS)"/>
          <w:i/>
          <w:iCs/>
          <w:color w:val="107C5F" w:themeColor="accent5" w:themeShade="80"/>
          <w:kern w:val="2"/>
          <w:sz w:val="20"/>
          <w:szCs w:val="20"/>
          <w14:ligatures w14:val="standardContextual"/>
        </w:rPr>
        <w:fldChar w:fldCharType="end"/>
      </w:r>
    </w:p>
    <w:p w14:paraId="4107FD26" w14:textId="77777777" w:rsidR="00F73649" w:rsidRDefault="00F73649" w:rsidP="00F73649"/>
    <w:p w14:paraId="67090CD7" w14:textId="3065952F" w:rsidR="00F73649" w:rsidRDefault="002951C4" w:rsidP="008718A0">
      <w:pPr>
        <w:pStyle w:val="TOCHeading"/>
        <w:rPr>
          <w:rFonts w:hint="eastAsia"/>
        </w:rPr>
      </w:pPr>
      <w:r>
        <w:t>Table of Figures</w:t>
      </w:r>
    </w:p>
    <w:p w14:paraId="5E2B68E4" w14:textId="7C7D7DF8" w:rsidR="00A02D1B" w:rsidRDefault="00A02D1B">
      <w:pPr>
        <w:pStyle w:val="TableofFigures"/>
        <w:tabs>
          <w:tab w:val="right" w:leader="dot" w:pos="10070"/>
        </w:tabs>
        <w:rPr>
          <w:rFonts w:eastAsiaTheme="minorEastAsia" w:cstheme="minorBidi" w:hint="eastAsia"/>
          <w:i/>
          <w:iCs/>
          <w:noProof/>
          <w:color w:val="auto"/>
          <w:sz w:val="24"/>
          <w:szCs w:val="24"/>
        </w:rPr>
      </w:pPr>
      <w:r>
        <w:rPr>
          <w:i/>
          <w:iCs/>
        </w:rPr>
        <w:fldChar w:fldCharType="begin"/>
      </w:r>
      <w:r>
        <w:rPr>
          <w:i/>
          <w:iCs/>
        </w:rPr>
        <w:instrText xml:space="preserve"> TOC \h \z \c "Figure" </w:instrText>
      </w:r>
      <w:r>
        <w:rPr>
          <w:i/>
          <w:iCs/>
        </w:rPr>
        <w:fldChar w:fldCharType="separate"/>
      </w:r>
      <w:hyperlink w:anchor="_Toc219281324" w:history="1">
        <w:r w:rsidRPr="006A4CB5">
          <w:rPr>
            <w:rStyle w:val="Hyperlink"/>
            <w:noProof/>
          </w:rPr>
          <w:t>Figure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_Toc219281324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FCD209" w14:textId="4263D9EE" w:rsidR="00F73649" w:rsidRPr="00F73649" w:rsidRDefault="00A02D1B" w:rsidP="00F73649">
      <w:pPr>
        <w:sectPr w:rsidR="00F73649" w:rsidRPr="00F73649" w:rsidSect="00252AB9">
          <w:headerReference w:type="even" r:id="rId11"/>
          <w:headerReference w:type="default" r:id="rId12"/>
          <w:footerReference w:type="even" r:id="rId13"/>
          <w:footerReference w:type="default" r:id="rId14"/>
          <w:pgSz w:w="12240" w:h="15840" w:code="1"/>
          <w:pgMar w:top="360" w:right="1080" w:bottom="288" w:left="1080" w:header="0" w:footer="0" w:gutter="0"/>
          <w:cols w:space="720"/>
          <w:titlePg/>
          <w:docGrid w:linePitch="360"/>
        </w:sectPr>
      </w:pPr>
      <w:r>
        <w:rPr>
          <w:i/>
          <w:iCs/>
          <w:sz w:val="20"/>
          <w:szCs w:val="20"/>
        </w:rPr>
        <w:fldChar w:fldCharType="end"/>
      </w:r>
      <w:r w:rsidR="005D1172">
        <w:t xml:space="preserve"> </w:t>
      </w:r>
    </w:p>
    <w:p w14:paraId="13125F4A" w14:textId="76D15F8D" w:rsidR="004D0EAC" w:rsidRDefault="003032CB" w:rsidP="00252AB9">
      <w:pPr>
        <w:pStyle w:val="Heading1"/>
      </w:pPr>
      <w:bookmarkStart w:id="2" w:name="_Toc219281653"/>
      <w:r>
        <w:lastRenderedPageBreak/>
        <w:t>Section 1</w:t>
      </w:r>
      <w:bookmarkEnd w:id="2"/>
    </w:p>
    <w:p w14:paraId="1D280749" w14:textId="77777777" w:rsidR="005D1172" w:rsidRDefault="005D1172" w:rsidP="005D1172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  <w:tblCaption w:val="table1"/>
      </w:tblPr>
      <w:tblGrid>
        <w:gridCol w:w="2756"/>
        <w:gridCol w:w="2757"/>
        <w:gridCol w:w="2757"/>
      </w:tblGrid>
      <w:tr w:rsidR="005D1172" w14:paraId="6469A015" w14:textId="77777777" w:rsidTr="006865E4">
        <w:tc>
          <w:tcPr>
            <w:tcW w:w="2756" w:type="dxa"/>
          </w:tcPr>
          <w:p w14:paraId="405F086F" w14:textId="77777777" w:rsidR="005D1172" w:rsidRDefault="005D1172" w:rsidP="005D1172"/>
        </w:tc>
        <w:tc>
          <w:tcPr>
            <w:tcW w:w="2757" w:type="dxa"/>
          </w:tcPr>
          <w:p w14:paraId="18D35FE5" w14:textId="77777777" w:rsidR="005D1172" w:rsidRDefault="005D1172" w:rsidP="005D1172"/>
        </w:tc>
        <w:tc>
          <w:tcPr>
            <w:tcW w:w="2757" w:type="dxa"/>
          </w:tcPr>
          <w:p w14:paraId="0012984E" w14:textId="77777777" w:rsidR="005D1172" w:rsidRDefault="005D1172" w:rsidP="005D1172"/>
        </w:tc>
      </w:tr>
      <w:tr w:rsidR="005D1172" w14:paraId="5A1C6FA5" w14:textId="77777777" w:rsidTr="006865E4">
        <w:tc>
          <w:tcPr>
            <w:tcW w:w="2756" w:type="dxa"/>
          </w:tcPr>
          <w:p w14:paraId="432F24DD" w14:textId="77777777" w:rsidR="005D1172" w:rsidRDefault="005D1172" w:rsidP="005D1172"/>
        </w:tc>
        <w:tc>
          <w:tcPr>
            <w:tcW w:w="2757" w:type="dxa"/>
          </w:tcPr>
          <w:p w14:paraId="02A61498" w14:textId="77777777" w:rsidR="005D1172" w:rsidRDefault="005D1172" w:rsidP="005D1172"/>
        </w:tc>
        <w:tc>
          <w:tcPr>
            <w:tcW w:w="2757" w:type="dxa"/>
          </w:tcPr>
          <w:p w14:paraId="3870CAAF" w14:textId="77777777" w:rsidR="005D1172" w:rsidRDefault="005D1172" w:rsidP="001B762F">
            <w:pPr>
              <w:keepNext/>
            </w:pPr>
          </w:p>
        </w:tc>
      </w:tr>
    </w:tbl>
    <w:p w14:paraId="225F7E1C" w14:textId="38651D8F" w:rsidR="005D1172" w:rsidRPr="001B762F" w:rsidRDefault="001B762F" w:rsidP="001B762F">
      <w:pPr>
        <w:pStyle w:val="Caption"/>
        <w:rPr>
          <w:color w:val="000000" w:themeColor="background1"/>
        </w:rPr>
      </w:pPr>
      <w:bookmarkStart w:id="3" w:name="_Toc219281022"/>
      <w:bookmarkStart w:id="4" w:name="_Toc219281703"/>
      <w:r w:rsidRPr="001B762F">
        <w:rPr>
          <w:color w:val="000000" w:themeColor="background1"/>
        </w:rPr>
        <w:t xml:space="preserve">Table </w:t>
      </w:r>
      <w:r w:rsidRPr="001B762F">
        <w:rPr>
          <w:color w:val="000000" w:themeColor="background1"/>
        </w:rPr>
        <w:fldChar w:fldCharType="begin"/>
      </w:r>
      <w:r w:rsidRPr="001B762F">
        <w:rPr>
          <w:color w:val="000000" w:themeColor="background1"/>
        </w:rPr>
        <w:instrText xml:space="preserve"> SEQ Table \* ARABIC </w:instrText>
      </w:r>
      <w:r w:rsidRPr="001B762F">
        <w:rPr>
          <w:color w:val="000000" w:themeColor="background1"/>
        </w:rPr>
        <w:fldChar w:fldCharType="separate"/>
      </w:r>
      <w:r w:rsidRPr="001B762F">
        <w:rPr>
          <w:noProof/>
          <w:color w:val="000000" w:themeColor="background1"/>
        </w:rPr>
        <w:t>1</w:t>
      </w:r>
      <w:bookmarkEnd w:id="3"/>
      <w:bookmarkEnd w:id="4"/>
      <w:r w:rsidRPr="001B762F">
        <w:rPr>
          <w:color w:val="000000" w:themeColor="background1"/>
        </w:rPr>
        <w:fldChar w:fldCharType="end"/>
      </w:r>
    </w:p>
    <w:p w14:paraId="6821D35F" w14:textId="6E389A6D" w:rsidR="004D0EAC" w:rsidRDefault="003032CB" w:rsidP="00252AB9">
      <w:pPr>
        <w:pStyle w:val="Heading1"/>
      </w:pPr>
      <w:bookmarkStart w:id="5" w:name="_Toc219281654"/>
      <w:r>
        <w:t>Section 2</w:t>
      </w:r>
      <w:bookmarkEnd w:id="5"/>
    </w:p>
    <w:p w14:paraId="41AB457E" w14:textId="77777777" w:rsidR="00046980" w:rsidRDefault="00046980" w:rsidP="00046980">
      <w:pPr>
        <w:keepNext/>
      </w:pPr>
      <w:r>
        <w:rPr>
          <w:noProof/>
          <w14:ligatures w14:val="none"/>
        </w:rPr>
        <w:drawing>
          <wp:inline distT="0" distB="0" distL="0" distR="0" wp14:anchorId="0D8216B3" wp14:editId="472B118B">
            <wp:extent cx="1944461" cy="2673399"/>
            <wp:effectExtent l="0" t="0" r="0" b="0"/>
            <wp:docPr id="1644091995" name="Picture 5" descr="Cow in pas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91995" name="Picture 1644091995" descr="Cow in pastur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434" cy="271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1EBD" w14:textId="2FF34FBC" w:rsidR="00046980" w:rsidRPr="00046980" w:rsidRDefault="00046980" w:rsidP="00046980">
      <w:pPr>
        <w:pStyle w:val="Caption"/>
        <w:rPr>
          <w:color w:val="000000" w:themeColor="background1"/>
        </w:rPr>
      </w:pPr>
      <w:bookmarkStart w:id="6" w:name="_Toc219281324"/>
      <w:r w:rsidRPr="00046980">
        <w:rPr>
          <w:color w:val="000000" w:themeColor="background1"/>
        </w:rPr>
        <w:t xml:space="preserve">Figure </w:t>
      </w:r>
      <w:r w:rsidRPr="00046980">
        <w:rPr>
          <w:color w:val="000000" w:themeColor="background1"/>
        </w:rPr>
        <w:fldChar w:fldCharType="begin"/>
      </w:r>
      <w:r w:rsidRPr="00046980">
        <w:rPr>
          <w:color w:val="000000" w:themeColor="background1"/>
        </w:rPr>
        <w:instrText xml:space="preserve"> SEQ Figure \* ARABIC </w:instrText>
      </w:r>
      <w:r w:rsidRPr="00046980">
        <w:rPr>
          <w:color w:val="000000" w:themeColor="background1"/>
        </w:rPr>
        <w:fldChar w:fldCharType="separate"/>
      </w:r>
      <w:r w:rsidRPr="00046980">
        <w:rPr>
          <w:noProof/>
          <w:color w:val="000000" w:themeColor="background1"/>
        </w:rPr>
        <w:t>1</w:t>
      </w:r>
      <w:bookmarkEnd w:id="6"/>
      <w:r w:rsidRPr="00046980">
        <w:rPr>
          <w:color w:val="000000" w:themeColor="background1"/>
        </w:rPr>
        <w:fldChar w:fldCharType="end"/>
      </w:r>
    </w:p>
    <w:p w14:paraId="2633E1B3" w14:textId="1A3906BB" w:rsidR="004D0EAC" w:rsidRPr="004D0EAC" w:rsidRDefault="003032CB" w:rsidP="00252AB9">
      <w:pPr>
        <w:pStyle w:val="Heading1"/>
      </w:pPr>
      <w:bookmarkStart w:id="7" w:name="_Toc219281655"/>
      <w:r>
        <w:t>Section 3</w:t>
      </w:r>
      <w:bookmarkEnd w:id="7"/>
    </w:p>
    <w:p w14:paraId="308AFD81" w14:textId="65C82510" w:rsidR="004D0EAC" w:rsidRPr="004D0EAC" w:rsidRDefault="004D0EAC" w:rsidP="00A37208"/>
    <w:sectPr w:rsidR="004D0EAC" w:rsidRPr="004D0EAC" w:rsidSect="00CB381B">
      <w:pgSz w:w="12240" w:h="15840"/>
      <w:pgMar w:top="1440" w:right="1080" w:bottom="288" w:left="28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E1C5F" w14:textId="77777777" w:rsidR="00B42596" w:rsidRDefault="00B42596" w:rsidP="003F7F34">
      <w:r>
        <w:separator/>
      </w:r>
    </w:p>
  </w:endnote>
  <w:endnote w:type="continuationSeparator" w:id="0">
    <w:p w14:paraId="0EF9FECD" w14:textId="77777777" w:rsidR="00B42596" w:rsidRDefault="00B42596" w:rsidP="003F7F34">
      <w:r>
        <w:continuationSeparator/>
      </w:r>
    </w:p>
  </w:endnote>
  <w:endnote w:type="continuationNotice" w:id="1">
    <w:p w14:paraId="40E1065D" w14:textId="77777777" w:rsidR="00B42596" w:rsidRDefault="00B42596" w:rsidP="003F7F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ytona">
    <w:altName w:val="Cambria"/>
    <w:panose1 w:val="020B0604030500040204"/>
    <w:charset w:val="00"/>
    <w:family w:val="swiss"/>
    <w:pitch w:val="variable"/>
    <w:sig w:usb0="800002EF" w:usb1="0000000A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 (Body CS)">
    <w:altName w:val="Arial"/>
    <w:panose1 w:val="020B0604020202020204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venir Next LT Pro">
    <w:altName w:val="Cambria"/>
    <w:panose1 w:val="020B0504020202020204"/>
    <w:charset w:val="4D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CB856" w14:textId="77777777" w:rsidR="00487737" w:rsidRDefault="00D40BF8" w:rsidP="003F7F34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2F736" w14:textId="77777777" w:rsidR="0014076C" w:rsidRDefault="0014076C">
    <w:pPr>
      <w:pStyle w:val="Footer"/>
      <w:jc w:val="center"/>
      <w:rPr>
        <w:color w:val="FF921A" w:themeColor="accent1"/>
      </w:rPr>
    </w:pPr>
    <w:r>
      <w:rPr>
        <w:color w:val="FF921A" w:themeColor="accent1"/>
      </w:rPr>
      <w:t xml:space="preserve">Page </w:t>
    </w:r>
    <w:r>
      <w:rPr>
        <w:color w:val="FF921A" w:themeColor="accent1"/>
      </w:rPr>
      <w:fldChar w:fldCharType="begin"/>
    </w:r>
    <w:r>
      <w:rPr>
        <w:color w:val="FF921A" w:themeColor="accent1"/>
      </w:rPr>
      <w:instrText xml:space="preserve"> PAGE  \* Arabic  \* MERGEFORMAT </w:instrText>
    </w:r>
    <w:r>
      <w:rPr>
        <w:color w:val="FF921A" w:themeColor="accent1"/>
      </w:rPr>
      <w:fldChar w:fldCharType="separate"/>
    </w:r>
    <w:r>
      <w:rPr>
        <w:noProof/>
        <w:color w:val="FF921A" w:themeColor="accent1"/>
      </w:rPr>
      <w:t>2</w:t>
    </w:r>
    <w:r>
      <w:rPr>
        <w:color w:val="FF921A" w:themeColor="accent1"/>
      </w:rPr>
      <w:fldChar w:fldCharType="end"/>
    </w:r>
    <w:r>
      <w:rPr>
        <w:color w:val="FF921A" w:themeColor="accent1"/>
      </w:rPr>
      <w:t xml:space="preserve"> of </w:t>
    </w:r>
    <w:r>
      <w:rPr>
        <w:color w:val="FF921A" w:themeColor="accent1"/>
      </w:rPr>
      <w:fldChar w:fldCharType="begin"/>
    </w:r>
    <w:r>
      <w:rPr>
        <w:color w:val="FF921A" w:themeColor="accent1"/>
      </w:rPr>
      <w:instrText xml:space="preserve"> NUMPAGES  \* Arabic  \* MERGEFORMAT </w:instrText>
    </w:r>
    <w:r>
      <w:rPr>
        <w:color w:val="FF921A" w:themeColor="accent1"/>
      </w:rPr>
      <w:fldChar w:fldCharType="separate"/>
    </w:r>
    <w:r>
      <w:rPr>
        <w:noProof/>
        <w:color w:val="FF921A" w:themeColor="accent1"/>
      </w:rPr>
      <w:t>2</w:t>
    </w:r>
    <w:r>
      <w:rPr>
        <w:color w:val="FF921A" w:themeColor="accent1"/>
      </w:rPr>
      <w:fldChar w:fldCharType="end"/>
    </w:r>
  </w:p>
  <w:p w14:paraId="65CBB0CD" w14:textId="77777777" w:rsidR="00CB381B" w:rsidRPr="00CB381B" w:rsidRDefault="00CB381B" w:rsidP="00CB381B">
    <w:pPr>
      <w:pStyle w:val="Footer"/>
      <w:spacing w:after="0" w:line="240" w:lineRule="auto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BB2D2" w14:textId="77777777" w:rsidR="00B42596" w:rsidRDefault="00B42596" w:rsidP="003F7F34">
      <w:r>
        <w:separator/>
      </w:r>
    </w:p>
  </w:footnote>
  <w:footnote w:type="continuationSeparator" w:id="0">
    <w:p w14:paraId="325AF77E" w14:textId="77777777" w:rsidR="00B42596" w:rsidRDefault="00B42596" w:rsidP="003F7F34">
      <w:r>
        <w:continuationSeparator/>
      </w:r>
    </w:p>
  </w:footnote>
  <w:footnote w:type="continuationNotice" w:id="1">
    <w:p w14:paraId="26A171CB" w14:textId="77777777" w:rsidR="00B42596" w:rsidRDefault="00B42596" w:rsidP="003F7F3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6EC19" w14:textId="198CFDBE" w:rsidR="003A7000" w:rsidRDefault="00F15861" w:rsidP="003F7F34">
    <w:pPr>
      <w:pStyle w:val="Header"/>
    </w:pPr>
    <w:r>
      <w:rPr>
        <w:noProof/>
        <w14:ligatures w14:val="none"/>
      </w:rPr>
    </w:r>
    <w:r w:rsidR="00F15861">
      <w:rPr>
        <w:noProof/>
        <w14:ligatures w14:val="none"/>
      </w:rPr>
      <w:pict w14:anchorId="67D50E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F10B1" w14:textId="77777777" w:rsidR="004D0EAC" w:rsidRDefault="00401C20" w:rsidP="00A732FB">
    <w:pPr>
      <w:pStyle w:val="Header"/>
    </w:pPr>
    <w:r w:rsidRPr="00401C20">
      <w:rPr>
        <w:noProof/>
      </w:rPr>
      <mc:AlternateContent>
        <mc:Choice Requires="wpg">
          <w:drawing>
            <wp:anchor distT="0" distB="0" distL="114300" distR="114300" simplePos="0" relativeHeight="251657216" behindDoc="1" locked="1" layoutInCell="1" allowOverlap="1" wp14:anchorId="385870D6" wp14:editId="22CCAA4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4" name="Group 3">
                <a:extLst xmlns:a="http://schemas.openxmlformats.org/drawingml/2006/main">
                  <a:ext uri="{FF2B5EF4-FFF2-40B4-BE49-F238E27FC236}">
                    <a16:creationId xmlns:a16="http://schemas.microsoft.com/office/drawing/2014/main" id="{BB84B9DD-23BC-3F67-FA0E-93567F9D03BC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657232198" name="Rectangle 1657232198">
                        <a:extLst>
                          <a:ext uri="{FF2B5EF4-FFF2-40B4-BE49-F238E27FC236}">
                            <a16:creationId xmlns:a16="http://schemas.microsoft.com/office/drawing/2014/main" id="{5C906AD5-3004-5FD5-74E0-FF2F413E38A2}"/>
                          </a:ext>
                        </a:extLst>
                      </wps:cNvPr>
                      <wps:cNvSpPr/>
                      <wps:spPr>
                        <a:xfrm>
                          <a:off x="622998" y="0"/>
                          <a:ext cx="7149402" cy="10058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94835015" name="Rectangle 1494835015">
                        <a:extLst>
                          <a:ext uri="{FF2B5EF4-FFF2-40B4-BE49-F238E27FC236}">
                            <a16:creationId xmlns:a16="http://schemas.microsoft.com/office/drawing/2014/main" id="{D53F4719-333B-FCC3-3D37-42056F30B562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/>
                      <wps:spPr>
                        <a:xfrm flipH="1">
                          <a:off x="0" y="0"/>
                          <a:ext cx="622998" cy="10058400"/>
                        </a:xfrm>
                        <a:prstGeom prst="rect">
                          <a:avLst/>
                        </a:prstGeom>
                        <a:solidFill>
                          <a:srgbClr val="B1E68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D232F87" id="Group 3" o:spid="_x0000_s1026" alt="&quot;&quot;" style="position:absolute;margin-left:0;margin-top:0;width:612pt;height:11in;z-index:-251658240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">
              <v:rect id="Rectangle 1657232198" o:spid="_x0000_s1027" style="position:absolute;left:6229;width:7149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" filled="f" stroked="f" strokeweight="1.5pt"/>
              <v:rect id="Rectangle 1494835015" o:spid="_x0000_s1028" alt="&quot;&quot;" style="position:absolute;width:6229;height:10058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" fillcolor="#b1e68d" stroked="f" strokeweight="1.5pt"/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34F57"/>
    <w:multiLevelType w:val="hybridMultilevel"/>
    <w:tmpl w:val="391AFBC6"/>
    <w:lvl w:ilvl="0" w:tplc="857C63F4">
      <w:start w:val="1"/>
      <w:numFmt w:val="decimal"/>
      <w:pStyle w:val="Heading1"/>
      <w:lvlText w:val="%1."/>
      <w:lvlJc w:val="left"/>
      <w:pPr>
        <w:ind w:left="1044" w:hanging="6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C05359"/>
    <w:multiLevelType w:val="hybridMultilevel"/>
    <w:tmpl w:val="96D613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C52234"/>
    <w:multiLevelType w:val="multilevel"/>
    <w:tmpl w:val="9BD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67181"/>
    <w:multiLevelType w:val="multilevel"/>
    <w:tmpl w:val="70A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D08A1"/>
    <w:multiLevelType w:val="multilevel"/>
    <w:tmpl w:val="7C74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3748F"/>
    <w:multiLevelType w:val="hybridMultilevel"/>
    <w:tmpl w:val="750A8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DF76A8"/>
    <w:multiLevelType w:val="multilevel"/>
    <w:tmpl w:val="C4B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A6B71"/>
    <w:multiLevelType w:val="multilevel"/>
    <w:tmpl w:val="47C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0E75E6"/>
    <w:multiLevelType w:val="multilevel"/>
    <w:tmpl w:val="B9E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837100">
    <w:abstractNumId w:val="6"/>
  </w:num>
  <w:num w:numId="2" w16cid:durableId="1299990502">
    <w:abstractNumId w:val="2"/>
  </w:num>
  <w:num w:numId="3" w16cid:durableId="705056837">
    <w:abstractNumId w:val="7"/>
  </w:num>
  <w:num w:numId="4" w16cid:durableId="1472019271">
    <w:abstractNumId w:val="3"/>
  </w:num>
  <w:num w:numId="5" w16cid:durableId="287440906">
    <w:abstractNumId w:val="8"/>
  </w:num>
  <w:num w:numId="6" w16cid:durableId="1385789197">
    <w:abstractNumId w:val="4"/>
  </w:num>
  <w:num w:numId="7" w16cid:durableId="1891767288">
    <w:abstractNumId w:val="5"/>
  </w:num>
  <w:num w:numId="8" w16cid:durableId="93093399">
    <w:abstractNumId w:val="1"/>
  </w:num>
  <w:num w:numId="9" w16cid:durableId="1271937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isplayBackgroundShape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1B2"/>
    <w:rsid w:val="00010765"/>
    <w:rsid w:val="000124B7"/>
    <w:rsid w:val="00015068"/>
    <w:rsid w:val="00027557"/>
    <w:rsid w:val="000454C8"/>
    <w:rsid w:val="00046980"/>
    <w:rsid w:val="00074773"/>
    <w:rsid w:val="00076159"/>
    <w:rsid w:val="00091579"/>
    <w:rsid w:val="000A0E1F"/>
    <w:rsid w:val="000B7288"/>
    <w:rsid w:val="000C298B"/>
    <w:rsid w:val="000C5D75"/>
    <w:rsid w:val="000D1B8F"/>
    <w:rsid w:val="000D1C54"/>
    <w:rsid w:val="000D57F6"/>
    <w:rsid w:val="000E52B6"/>
    <w:rsid w:val="000F1D58"/>
    <w:rsid w:val="000F27FD"/>
    <w:rsid w:val="000F66A6"/>
    <w:rsid w:val="001075F7"/>
    <w:rsid w:val="0012473C"/>
    <w:rsid w:val="001323BB"/>
    <w:rsid w:val="00135EF2"/>
    <w:rsid w:val="00136EF6"/>
    <w:rsid w:val="0014076C"/>
    <w:rsid w:val="0014285F"/>
    <w:rsid w:val="0014635E"/>
    <w:rsid w:val="00146EF4"/>
    <w:rsid w:val="001646E6"/>
    <w:rsid w:val="00166ABA"/>
    <w:rsid w:val="00175197"/>
    <w:rsid w:val="00175E30"/>
    <w:rsid w:val="00180829"/>
    <w:rsid w:val="001814DA"/>
    <w:rsid w:val="001A0A77"/>
    <w:rsid w:val="001A24F2"/>
    <w:rsid w:val="001B35D6"/>
    <w:rsid w:val="001B762F"/>
    <w:rsid w:val="001C02EA"/>
    <w:rsid w:val="001C134F"/>
    <w:rsid w:val="001C36EE"/>
    <w:rsid w:val="001D4482"/>
    <w:rsid w:val="001D4C3E"/>
    <w:rsid w:val="001E264D"/>
    <w:rsid w:val="001E4C10"/>
    <w:rsid w:val="001F3E65"/>
    <w:rsid w:val="00244684"/>
    <w:rsid w:val="00251428"/>
    <w:rsid w:val="00251870"/>
    <w:rsid w:val="00252AB9"/>
    <w:rsid w:val="0026143F"/>
    <w:rsid w:val="00271C66"/>
    <w:rsid w:val="00275CDE"/>
    <w:rsid w:val="00286F5F"/>
    <w:rsid w:val="0028775E"/>
    <w:rsid w:val="0029351E"/>
    <w:rsid w:val="00293A3A"/>
    <w:rsid w:val="002951C4"/>
    <w:rsid w:val="0029558F"/>
    <w:rsid w:val="002B43B2"/>
    <w:rsid w:val="002B6472"/>
    <w:rsid w:val="002C371E"/>
    <w:rsid w:val="002C75AD"/>
    <w:rsid w:val="002E156D"/>
    <w:rsid w:val="002E27D5"/>
    <w:rsid w:val="002F269C"/>
    <w:rsid w:val="002F5693"/>
    <w:rsid w:val="00300294"/>
    <w:rsid w:val="003018FD"/>
    <w:rsid w:val="003032CB"/>
    <w:rsid w:val="003128E6"/>
    <w:rsid w:val="003139BC"/>
    <w:rsid w:val="00334C10"/>
    <w:rsid w:val="0034413E"/>
    <w:rsid w:val="00351AD8"/>
    <w:rsid w:val="00351C86"/>
    <w:rsid w:val="00363CA9"/>
    <w:rsid w:val="00364740"/>
    <w:rsid w:val="00370699"/>
    <w:rsid w:val="003722E8"/>
    <w:rsid w:val="00386C67"/>
    <w:rsid w:val="003906F9"/>
    <w:rsid w:val="00392EF2"/>
    <w:rsid w:val="00392FC7"/>
    <w:rsid w:val="003A4460"/>
    <w:rsid w:val="003A7000"/>
    <w:rsid w:val="003B3099"/>
    <w:rsid w:val="003B3D61"/>
    <w:rsid w:val="003D1766"/>
    <w:rsid w:val="003D4D95"/>
    <w:rsid w:val="003D6E74"/>
    <w:rsid w:val="003E2175"/>
    <w:rsid w:val="003E45AF"/>
    <w:rsid w:val="003E4E03"/>
    <w:rsid w:val="003E505B"/>
    <w:rsid w:val="003F4AF9"/>
    <w:rsid w:val="003F4CF5"/>
    <w:rsid w:val="003F7F34"/>
    <w:rsid w:val="00401C20"/>
    <w:rsid w:val="00414499"/>
    <w:rsid w:val="00432CC6"/>
    <w:rsid w:val="00433F14"/>
    <w:rsid w:val="0043758D"/>
    <w:rsid w:val="00446062"/>
    <w:rsid w:val="00452579"/>
    <w:rsid w:val="00461186"/>
    <w:rsid w:val="00464A92"/>
    <w:rsid w:val="0047362F"/>
    <w:rsid w:val="00487593"/>
    <w:rsid w:val="00487737"/>
    <w:rsid w:val="004A33BC"/>
    <w:rsid w:val="004A3AA0"/>
    <w:rsid w:val="004A57E6"/>
    <w:rsid w:val="004A6803"/>
    <w:rsid w:val="004B5F82"/>
    <w:rsid w:val="004C4296"/>
    <w:rsid w:val="004D0EAC"/>
    <w:rsid w:val="004D575E"/>
    <w:rsid w:val="004D7505"/>
    <w:rsid w:val="004E6D3B"/>
    <w:rsid w:val="004F42C8"/>
    <w:rsid w:val="00504B3B"/>
    <w:rsid w:val="00505183"/>
    <w:rsid w:val="005144EE"/>
    <w:rsid w:val="0052081A"/>
    <w:rsid w:val="00521DF9"/>
    <w:rsid w:val="00521F7C"/>
    <w:rsid w:val="00522D10"/>
    <w:rsid w:val="00525F57"/>
    <w:rsid w:val="00540013"/>
    <w:rsid w:val="005410A3"/>
    <w:rsid w:val="005419E6"/>
    <w:rsid w:val="0055063A"/>
    <w:rsid w:val="00551755"/>
    <w:rsid w:val="005545B4"/>
    <w:rsid w:val="00557908"/>
    <w:rsid w:val="00560F30"/>
    <w:rsid w:val="00563EDC"/>
    <w:rsid w:val="00566892"/>
    <w:rsid w:val="005677E1"/>
    <w:rsid w:val="005A19F5"/>
    <w:rsid w:val="005A5CD4"/>
    <w:rsid w:val="005A70C7"/>
    <w:rsid w:val="005B7018"/>
    <w:rsid w:val="005C4C7C"/>
    <w:rsid w:val="005C6F7D"/>
    <w:rsid w:val="005D1172"/>
    <w:rsid w:val="005E0CAE"/>
    <w:rsid w:val="005E46DA"/>
    <w:rsid w:val="005E66C9"/>
    <w:rsid w:val="00607EFD"/>
    <w:rsid w:val="006269E8"/>
    <w:rsid w:val="00632325"/>
    <w:rsid w:val="00636703"/>
    <w:rsid w:val="00636CC7"/>
    <w:rsid w:val="006376DC"/>
    <w:rsid w:val="0064268E"/>
    <w:rsid w:val="00656CD9"/>
    <w:rsid w:val="00657D62"/>
    <w:rsid w:val="006657EB"/>
    <w:rsid w:val="0067172B"/>
    <w:rsid w:val="0067445E"/>
    <w:rsid w:val="00675755"/>
    <w:rsid w:val="00681950"/>
    <w:rsid w:val="00685986"/>
    <w:rsid w:val="006865E4"/>
    <w:rsid w:val="00686643"/>
    <w:rsid w:val="0069297C"/>
    <w:rsid w:val="006A0AB0"/>
    <w:rsid w:val="006A5A09"/>
    <w:rsid w:val="006C0062"/>
    <w:rsid w:val="006C20BB"/>
    <w:rsid w:val="006D22B8"/>
    <w:rsid w:val="006E450E"/>
    <w:rsid w:val="006E4E3E"/>
    <w:rsid w:val="006E633C"/>
    <w:rsid w:val="006F03BC"/>
    <w:rsid w:val="007124C0"/>
    <w:rsid w:val="00713623"/>
    <w:rsid w:val="00714FF1"/>
    <w:rsid w:val="007202E6"/>
    <w:rsid w:val="00720A7F"/>
    <w:rsid w:val="00720B8E"/>
    <w:rsid w:val="00723889"/>
    <w:rsid w:val="00725120"/>
    <w:rsid w:val="007279FB"/>
    <w:rsid w:val="0074579D"/>
    <w:rsid w:val="00746BED"/>
    <w:rsid w:val="007556AC"/>
    <w:rsid w:val="007610C2"/>
    <w:rsid w:val="00775F1C"/>
    <w:rsid w:val="0078592D"/>
    <w:rsid w:val="007A4F1F"/>
    <w:rsid w:val="007C35F2"/>
    <w:rsid w:val="007D34E4"/>
    <w:rsid w:val="007E4166"/>
    <w:rsid w:val="007F1A22"/>
    <w:rsid w:val="008012D2"/>
    <w:rsid w:val="00802851"/>
    <w:rsid w:val="00802B1A"/>
    <w:rsid w:val="00810BB3"/>
    <w:rsid w:val="00811330"/>
    <w:rsid w:val="00816552"/>
    <w:rsid w:val="00826F17"/>
    <w:rsid w:val="008440E7"/>
    <w:rsid w:val="008506C8"/>
    <w:rsid w:val="008606D5"/>
    <w:rsid w:val="00861FDA"/>
    <w:rsid w:val="008718A0"/>
    <w:rsid w:val="00890E8D"/>
    <w:rsid w:val="008A372D"/>
    <w:rsid w:val="008A42F6"/>
    <w:rsid w:val="008A43F3"/>
    <w:rsid w:val="008A49A9"/>
    <w:rsid w:val="008A4CD2"/>
    <w:rsid w:val="008B099C"/>
    <w:rsid w:val="008B7DFD"/>
    <w:rsid w:val="008C6DBE"/>
    <w:rsid w:val="008D0C04"/>
    <w:rsid w:val="008D0FF6"/>
    <w:rsid w:val="008D14C6"/>
    <w:rsid w:val="008D572C"/>
    <w:rsid w:val="008E705D"/>
    <w:rsid w:val="008E72DB"/>
    <w:rsid w:val="008F1988"/>
    <w:rsid w:val="008F5767"/>
    <w:rsid w:val="008F67BD"/>
    <w:rsid w:val="009001B2"/>
    <w:rsid w:val="009017DC"/>
    <w:rsid w:val="00903DCE"/>
    <w:rsid w:val="00906DCE"/>
    <w:rsid w:val="00907E17"/>
    <w:rsid w:val="009312F0"/>
    <w:rsid w:val="0094559C"/>
    <w:rsid w:val="00951129"/>
    <w:rsid w:val="009524A4"/>
    <w:rsid w:val="0095290D"/>
    <w:rsid w:val="009541DC"/>
    <w:rsid w:val="0096107D"/>
    <w:rsid w:val="009638D1"/>
    <w:rsid w:val="009639ED"/>
    <w:rsid w:val="00966F6A"/>
    <w:rsid w:val="0097078D"/>
    <w:rsid w:val="00974D35"/>
    <w:rsid w:val="009A7CB7"/>
    <w:rsid w:val="009C74F3"/>
    <w:rsid w:val="009D3FBD"/>
    <w:rsid w:val="009E3121"/>
    <w:rsid w:val="009E41F5"/>
    <w:rsid w:val="009F53A0"/>
    <w:rsid w:val="009F5B11"/>
    <w:rsid w:val="00A02D1B"/>
    <w:rsid w:val="00A04397"/>
    <w:rsid w:val="00A1735C"/>
    <w:rsid w:val="00A275B0"/>
    <w:rsid w:val="00A3123C"/>
    <w:rsid w:val="00A37208"/>
    <w:rsid w:val="00A44807"/>
    <w:rsid w:val="00A46DA9"/>
    <w:rsid w:val="00A5051E"/>
    <w:rsid w:val="00A53828"/>
    <w:rsid w:val="00A56526"/>
    <w:rsid w:val="00A61137"/>
    <w:rsid w:val="00A64D6F"/>
    <w:rsid w:val="00A72283"/>
    <w:rsid w:val="00A732FB"/>
    <w:rsid w:val="00A76492"/>
    <w:rsid w:val="00A76DD1"/>
    <w:rsid w:val="00A90977"/>
    <w:rsid w:val="00AA78A3"/>
    <w:rsid w:val="00AB2E8E"/>
    <w:rsid w:val="00AB71DF"/>
    <w:rsid w:val="00AC76EF"/>
    <w:rsid w:val="00AD59E8"/>
    <w:rsid w:val="00AD6CBA"/>
    <w:rsid w:val="00B07A02"/>
    <w:rsid w:val="00B12BF9"/>
    <w:rsid w:val="00B15772"/>
    <w:rsid w:val="00B4149A"/>
    <w:rsid w:val="00B42596"/>
    <w:rsid w:val="00B451B3"/>
    <w:rsid w:val="00B52EAD"/>
    <w:rsid w:val="00B62423"/>
    <w:rsid w:val="00B635D1"/>
    <w:rsid w:val="00B64A53"/>
    <w:rsid w:val="00B66513"/>
    <w:rsid w:val="00B80566"/>
    <w:rsid w:val="00B94C72"/>
    <w:rsid w:val="00BA7555"/>
    <w:rsid w:val="00BC5722"/>
    <w:rsid w:val="00BD3ABD"/>
    <w:rsid w:val="00BF4866"/>
    <w:rsid w:val="00BF5270"/>
    <w:rsid w:val="00C14018"/>
    <w:rsid w:val="00C2023B"/>
    <w:rsid w:val="00C2510B"/>
    <w:rsid w:val="00C329E5"/>
    <w:rsid w:val="00C3607E"/>
    <w:rsid w:val="00C36C58"/>
    <w:rsid w:val="00C51F77"/>
    <w:rsid w:val="00C55C36"/>
    <w:rsid w:val="00C60EC8"/>
    <w:rsid w:val="00C62588"/>
    <w:rsid w:val="00C92AFC"/>
    <w:rsid w:val="00CA2290"/>
    <w:rsid w:val="00CA5775"/>
    <w:rsid w:val="00CB1A59"/>
    <w:rsid w:val="00CB1C92"/>
    <w:rsid w:val="00CB381B"/>
    <w:rsid w:val="00CB5F6D"/>
    <w:rsid w:val="00CD07D8"/>
    <w:rsid w:val="00CD1D30"/>
    <w:rsid w:val="00CD2B74"/>
    <w:rsid w:val="00CD5C79"/>
    <w:rsid w:val="00CF6682"/>
    <w:rsid w:val="00CF7931"/>
    <w:rsid w:val="00D01B9C"/>
    <w:rsid w:val="00D02286"/>
    <w:rsid w:val="00D071B2"/>
    <w:rsid w:val="00D112B3"/>
    <w:rsid w:val="00D22F60"/>
    <w:rsid w:val="00D317F0"/>
    <w:rsid w:val="00D32862"/>
    <w:rsid w:val="00D40BF8"/>
    <w:rsid w:val="00D455CA"/>
    <w:rsid w:val="00D5271C"/>
    <w:rsid w:val="00D53218"/>
    <w:rsid w:val="00D60AFD"/>
    <w:rsid w:val="00D6101C"/>
    <w:rsid w:val="00D64920"/>
    <w:rsid w:val="00D65CD8"/>
    <w:rsid w:val="00D8535C"/>
    <w:rsid w:val="00D901AE"/>
    <w:rsid w:val="00D91F2A"/>
    <w:rsid w:val="00DA121A"/>
    <w:rsid w:val="00DA23FD"/>
    <w:rsid w:val="00DA246F"/>
    <w:rsid w:val="00DB0A47"/>
    <w:rsid w:val="00DB4C6C"/>
    <w:rsid w:val="00DB7A97"/>
    <w:rsid w:val="00DC0E86"/>
    <w:rsid w:val="00DC377C"/>
    <w:rsid w:val="00DD4928"/>
    <w:rsid w:val="00DD718E"/>
    <w:rsid w:val="00DE0AC1"/>
    <w:rsid w:val="00DE3131"/>
    <w:rsid w:val="00DF05D4"/>
    <w:rsid w:val="00DF1542"/>
    <w:rsid w:val="00DF6475"/>
    <w:rsid w:val="00DF7D6F"/>
    <w:rsid w:val="00E02401"/>
    <w:rsid w:val="00E06657"/>
    <w:rsid w:val="00E07179"/>
    <w:rsid w:val="00E07967"/>
    <w:rsid w:val="00E145DB"/>
    <w:rsid w:val="00E174CB"/>
    <w:rsid w:val="00E349F5"/>
    <w:rsid w:val="00E3603C"/>
    <w:rsid w:val="00E514B2"/>
    <w:rsid w:val="00E536D7"/>
    <w:rsid w:val="00E63FF9"/>
    <w:rsid w:val="00E65E4B"/>
    <w:rsid w:val="00E7573F"/>
    <w:rsid w:val="00E81A38"/>
    <w:rsid w:val="00E82148"/>
    <w:rsid w:val="00E84B8B"/>
    <w:rsid w:val="00EB6E30"/>
    <w:rsid w:val="00ED26D8"/>
    <w:rsid w:val="00ED4C98"/>
    <w:rsid w:val="00EE61A9"/>
    <w:rsid w:val="00EF560A"/>
    <w:rsid w:val="00F15861"/>
    <w:rsid w:val="00F25AEB"/>
    <w:rsid w:val="00F34168"/>
    <w:rsid w:val="00F365CA"/>
    <w:rsid w:val="00F4352C"/>
    <w:rsid w:val="00F47157"/>
    <w:rsid w:val="00F5109F"/>
    <w:rsid w:val="00F570BA"/>
    <w:rsid w:val="00F6559A"/>
    <w:rsid w:val="00F73649"/>
    <w:rsid w:val="00F90D41"/>
    <w:rsid w:val="00FB1D40"/>
    <w:rsid w:val="00FB277C"/>
    <w:rsid w:val="00FC2A51"/>
    <w:rsid w:val="00FC489A"/>
    <w:rsid w:val="00FC4A48"/>
    <w:rsid w:val="00FD1A27"/>
    <w:rsid w:val="18B20145"/>
    <w:rsid w:val="226ED907"/>
    <w:rsid w:val="33107B86"/>
    <w:rsid w:val="5284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19421"/>
  <w15:chartTrackingRefBased/>
  <w15:docId w15:val="{98DCB886-4BCF-41D4-8CB2-ACB008433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2FB"/>
    <w:rPr>
      <w:rFonts w:eastAsiaTheme="minorHAnsi" w:cs="Arial (Body CS)"/>
      <w:color w:val="107C5F" w:themeColor="accent5" w:themeShade="80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252AB9"/>
    <w:pPr>
      <w:numPr>
        <w:numId w:val="9"/>
      </w:numPr>
      <w:tabs>
        <w:tab w:val="left" w:pos="684"/>
      </w:tabs>
      <w:spacing w:before="600"/>
      <w:ind w:left="720" w:hanging="720"/>
      <w:contextualSpacing w:val="0"/>
      <w:outlineLvl w:val="0"/>
    </w:pPr>
    <w:rPr>
      <w:b/>
      <w:spacing w:val="4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DF6475"/>
    <w:pPr>
      <w:keepNext/>
      <w:keepLines/>
      <w:framePr w:hSpace="180" w:wrap="around" w:hAnchor="page" w:x="2885" w:y="871"/>
      <w:spacing w:line="204" w:lineRule="auto"/>
      <w:ind w:right="864"/>
      <w:outlineLvl w:val="1"/>
    </w:pPr>
    <w:rPr>
      <w:rFonts w:ascii="Daytona" w:eastAsiaTheme="majorEastAsia" w:hAnsi="Daytona" w:cs="Arial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146EF4"/>
    <w:pPr>
      <w:keepNext/>
      <w:keepLines/>
      <w:framePr w:hSpace="180" w:wrap="around" w:hAnchor="page" w:x="2705" w:y="871"/>
      <w:spacing w:line="120" w:lineRule="auto"/>
      <w:outlineLvl w:val="2"/>
    </w:pPr>
    <w:rPr>
      <w:rFonts w:ascii="Daytona" w:eastAsiaTheme="majorEastAsia" w:hAnsi="Daytona" w:cs="Times New Roman (Headings CS)"/>
      <w:b/>
      <w:spacing w:val="4"/>
      <w:sz w:val="40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62588"/>
    <w:pPr>
      <w:keepNext/>
      <w:keepLines/>
      <w:outlineLvl w:val="3"/>
    </w:pPr>
    <w:rPr>
      <w:rFonts w:ascii="Daytona" w:eastAsiaTheme="majorEastAsia" w:hAnsi="Daytona" w:cs="Times New Roman (Headings CS)"/>
      <w:b/>
      <w:color w:val="FFFFFF" w:themeColor="text1"/>
      <w:sz w:val="28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B12BF9"/>
    <w:pPr>
      <w:spacing w:line="252" w:lineRule="auto"/>
      <w:outlineLvl w:val="4"/>
    </w:pPr>
    <w:rPr>
      <w:rFonts w:ascii="Daytona" w:hAnsi="Daytona"/>
      <w:color w:val="FFFFFF" w:themeColor="text1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AB9"/>
    <w:rPr>
      <w:rFonts w:eastAsiaTheme="minorHAnsi" w:cs="Arial (Body CS)"/>
      <w:b/>
      <w:color w:val="107C5F" w:themeColor="accent5" w:themeShade="80"/>
      <w:spacing w:val="4"/>
      <w:kern w:val="2"/>
      <w:sz w:val="40"/>
      <w:szCs w:val="40"/>
      <w:lang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D40"/>
    <w:rPr>
      <w:rFonts w:ascii="Daytona" w:eastAsiaTheme="majorEastAsia" w:hAnsi="Daytona" w:cs="Arial"/>
      <w:color w:val="107C5F" w:themeColor="accent5" w:themeShade="80"/>
      <w:kern w:val="2"/>
      <w:sz w:val="22"/>
      <w:szCs w:val="32"/>
      <w:lang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D40"/>
    <w:rPr>
      <w:rFonts w:ascii="Daytona" w:eastAsiaTheme="majorEastAsia" w:hAnsi="Daytona" w:cs="Times New Roman (Headings CS)"/>
      <w:b/>
      <w:color w:val="107C5F" w:themeColor="accent5" w:themeShade="80"/>
      <w:spacing w:val="4"/>
      <w:kern w:val="2"/>
      <w:sz w:val="40"/>
      <w:szCs w:val="30"/>
      <w:lang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D40"/>
    <w:rPr>
      <w:rFonts w:ascii="Daytona" w:eastAsiaTheme="majorEastAsia" w:hAnsi="Daytona" w:cs="Times New Roman (Headings CS)"/>
      <w:b/>
      <w:color w:val="FFFFFF" w:themeColor="text1"/>
      <w:kern w:val="2"/>
      <w:sz w:val="28"/>
      <w:szCs w:val="30"/>
      <w:lang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D40"/>
    <w:rPr>
      <w:rFonts w:ascii="Daytona" w:eastAsiaTheme="minorHAnsi" w:hAnsi="Daytona" w:cs="Arial (Body CS)"/>
      <w:color w:val="FFFFFF" w:themeColor="text1"/>
      <w:kern w:val="2"/>
      <w:sz w:val="20"/>
      <w:szCs w:val="22"/>
      <w:lang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D40"/>
    <w:rPr>
      <w:rFonts w:eastAsiaTheme="majorEastAsia" w:cstheme="majorBidi"/>
      <w:i/>
      <w:iCs/>
      <w:color w:val="FFFFFF" w:themeColor="text1" w:themeTint="A6"/>
      <w:kern w:val="2"/>
      <w:sz w:val="22"/>
      <w:szCs w:val="22"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D40"/>
    <w:rPr>
      <w:rFonts w:eastAsiaTheme="majorEastAsia" w:cstheme="majorBidi"/>
      <w:color w:val="FFFFFF" w:themeColor="text1" w:themeTint="A6"/>
      <w:kern w:val="2"/>
      <w:sz w:val="22"/>
      <w:szCs w:val="22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D40"/>
    <w:rPr>
      <w:rFonts w:eastAsiaTheme="majorEastAsia" w:cstheme="majorBidi"/>
      <w:i/>
      <w:iCs/>
      <w:color w:val="FFFFFF" w:themeColor="text1" w:themeTint="D8"/>
      <w:kern w:val="2"/>
      <w:sz w:val="22"/>
      <w:szCs w:val="22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D40"/>
    <w:rPr>
      <w:rFonts w:eastAsiaTheme="majorEastAsia" w:cstheme="majorBidi"/>
      <w:color w:val="FFFFFF" w:themeColor="text1" w:themeTint="D8"/>
      <w:kern w:val="2"/>
      <w:sz w:val="22"/>
      <w:szCs w:val="22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536D7"/>
    <w:rPr>
      <w:rFonts w:asciiTheme="majorHAnsi" w:eastAsiaTheme="minorHAnsi" w:hAnsiTheme="majorHAnsi" w:cs="Arial (Body CS)"/>
      <w:b/>
      <w:color w:val="FFFFFF" w:themeColor="text1"/>
      <w:spacing w:val="4"/>
      <w:kern w:val="2"/>
      <w:sz w:val="192"/>
      <w:szCs w:val="40"/>
      <w:lang w:eastAsia="en-US"/>
      <w14:ligatures w14:val="standardContextual"/>
    </w:rPr>
  </w:style>
  <w:style w:type="paragraph" w:styleId="Title">
    <w:name w:val="Title"/>
    <w:basedOn w:val="Heading1"/>
    <w:next w:val="Normal"/>
    <w:link w:val="TitleChar"/>
    <w:uiPriority w:val="10"/>
    <w:qFormat/>
    <w:rsid w:val="00E536D7"/>
    <w:pPr>
      <w:numPr>
        <w:numId w:val="0"/>
      </w:numPr>
      <w:tabs>
        <w:tab w:val="clear" w:pos="684"/>
      </w:tabs>
      <w:spacing w:before="4440" w:after="0" w:line="168" w:lineRule="auto"/>
    </w:pPr>
    <w:rPr>
      <w:rFonts w:asciiTheme="majorHAnsi" w:hAnsiTheme="majorHAnsi"/>
      <w:color w:val="FFFFFF" w:themeColor="text1"/>
      <w:sz w:val="192"/>
    </w:rPr>
  </w:style>
  <w:style w:type="character" w:customStyle="1" w:styleId="SubtitleChar">
    <w:name w:val="Subtitle Char"/>
    <w:basedOn w:val="DefaultParagraphFont"/>
    <w:link w:val="Subtitle"/>
    <w:uiPriority w:val="11"/>
    <w:rsid w:val="00C3607E"/>
    <w:rPr>
      <w:rFonts w:eastAsiaTheme="majorEastAsia" w:cs="Times New Roman (Headings CS)"/>
      <w:b/>
      <w:color w:val="FFFFFF" w:themeColor="text1"/>
      <w:kern w:val="2"/>
      <w:sz w:val="28"/>
      <w:szCs w:val="30"/>
      <w:lang w:eastAsia="en-US"/>
      <w14:ligatures w14:val="standardContextual"/>
    </w:rPr>
  </w:style>
  <w:style w:type="paragraph" w:styleId="Subtitle">
    <w:name w:val="Subtitle"/>
    <w:basedOn w:val="Heading4"/>
    <w:next w:val="Normal"/>
    <w:link w:val="SubtitleChar"/>
    <w:uiPriority w:val="11"/>
    <w:qFormat/>
    <w:rsid w:val="00C3607E"/>
    <w:pPr>
      <w:spacing w:before="600" w:after="0" w:line="240" w:lineRule="auto"/>
    </w:pPr>
    <w:rPr>
      <w:rFonts w:asciiTheme="minorHAnsi" w:hAnsiTheme="minorHAnsi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D26D00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B1D40"/>
    <w:rPr>
      <w:rFonts w:eastAsiaTheme="minorHAnsi" w:cs="Arial (Body CS)"/>
      <w:i/>
      <w:iCs/>
      <w:color w:val="FFFFFF" w:themeColor="text1" w:themeTint="BF"/>
      <w:kern w:val="2"/>
      <w:sz w:val="22"/>
      <w:szCs w:val="22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B1D40"/>
    <w:rPr>
      <w:rFonts w:eastAsiaTheme="minorHAnsi" w:cs="Arial (Body CS)"/>
      <w:i/>
      <w:iCs/>
      <w:color w:val="D26D00" w:themeColor="accent1" w:themeShade="BF"/>
      <w:kern w:val="2"/>
      <w:sz w:val="22"/>
      <w:szCs w:val="2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D26D00" w:themeColor="accent1" w:themeShade="BF"/>
        <w:bottom w:val="single" w:sz="4" w:space="10" w:color="D26D00" w:themeColor="accent1" w:themeShade="BF"/>
      </w:pBdr>
      <w:spacing w:after="360"/>
      <w:ind w:left="864" w:right="864"/>
      <w:jc w:val="center"/>
    </w:pPr>
    <w:rPr>
      <w:i/>
      <w:iCs/>
      <w:color w:val="D26D00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D26D00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rsid w:val="000D1C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1D40"/>
    <w:rPr>
      <w:rFonts w:eastAsiaTheme="minorHAnsi" w:cs="Arial (Body CS)"/>
      <w:color w:val="107C5F" w:themeColor="accent5" w:themeShade="80"/>
      <w:kern w:val="2"/>
      <w:sz w:val="22"/>
      <w:szCs w:val="22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rsid w:val="00AB2E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32FB"/>
    <w:rPr>
      <w:rFonts w:eastAsiaTheme="minorHAnsi" w:cs="Arial (Body CS)"/>
      <w:color w:val="107C5F" w:themeColor="accent5" w:themeShade="80"/>
      <w:kern w:val="2"/>
      <w:sz w:val="22"/>
      <w:szCs w:val="22"/>
      <w:lang w:eastAsia="en-US"/>
      <w14:ligatures w14:val="standardContextual"/>
    </w:rPr>
  </w:style>
  <w:style w:type="paragraph" w:customStyle="1" w:styleId="Graphicplaceholder">
    <w:name w:val="Graphic placeholder"/>
    <w:basedOn w:val="Normal"/>
    <w:qFormat/>
    <w:rsid w:val="00E3603C"/>
    <w:rPr>
      <w:noProof/>
      <w:sz w:val="8"/>
    </w:rPr>
  </w:style>
  <w:style w:type="character" w:styleId="PlaceholderText">
    <w:name w:val="Placeholder Text"/>
    <w:basedOn w:val="DefaultParagraphFont"/>
    <w:uiPriority w:val="99"/>
    <w:semiHidden/>
    <w:rsid w:val="00E3603C"/>
    <w:rPr>
      <w:color w:val="666666"/>
    </w:rPr>
  </w:style>
  <w:style w:type="table" w:styleId="TableGrid">
    <w:name w:val="Table Grid"/>
    <w:aliases w:val="table 1"/>
    <w:basedOn w:val="TableNormal"/>
    <w:uiPriority w:val="39"/>
    <w:rsid w:val="003906F9"/>
    <w:pPr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5410A3"/>
    <w:rPr>
      <w:color w:val="7DD641" w:themeColor="accent4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52B6"/>
    <w:rPr>
      <w:color w:val="605E5C"/>
      <w:shd w:val="clear" w:color="auto" w:fill="E1DFDD"/>
    </w:rPr>
  </w:style>
  <w:style w:type="paragraph" w:customStyle="1" w:styleId="ContactName">
    <w:name w:val="Contact Name"/>
    <w:basedOn w:val="Normal"/>
    <w:next w:val="CoverPageInfo"/>
    <w:qFormat/>
    <w:rsid w:val="004D0EAC"/>
    <w:pPr>
      <w:spacing w:before="240"/>
    </w:pPr>
    <w:rPr>
      <w:color w:val="FFFFFF" w:themeColor="text1"/>
      <w:sz w:val="20"/>
    </w:rPr>
  </w:style>
  <w:style w:type="paragraph" w:customStyle="1" w:styleId="CoverPageInfo">
    <w:name w:val="Cover Page Info"/>
    <w:basedOn w:val="Normal"/>
    <w:qFormat/>
    <w:rsid w:val="004D0EAC"/>
    <w:rPr>
      <w:color w:val="FFFFFF" w:themeColor="text1"/>
      <w:sz w:val="20"/>
    </w:rPr>
  </w:style>
  <w:style w:type="paragraph" w:styleId="ListParagraph">
    <w:name w:val="List Paragraph"/>
    <w:basedOn w:val="Normal"/>
    <w:uiPriority w:val="34"/>
    <w:semiHidden/>
    <w:qFormat/>
    <w:rsid w:val="004D0EAC"/>
    <w:pPr>
      <w:contextualSpacing/>
    </w:pPr>
  </w:style>
  <w:style w:type="paragraph" w:customStyle="1" w:styleId="CoverPageSubheading">
    <w:name w:val="Cover Page Subheading"/>
    <w:basedOn w:val="Normal"/>
    <w:next w:val="CoverPageInfo"/>
    <w:qFormat/>
    <w:rsid w:val="00252AB9"/>
    <w:rPr>
      <w:b/>
      <w:color w:val="FFFFFF" w:themeColor="text1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9E3121"/>
    <w:pPr>
      <w:keepNext/>
      <w:keepLines/>
      <w:numPr>
        <w:numId w:val="0"/>
      </w:numPr>
      <w:tabs>
        <w:tab w:val="clear" w:pos="684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D26D00" w:themeColor="accent1" w:themeShade="BF"/>
      <w:spacing w:val="0"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E3121"/>
    <w:pPr>
      <w:spacing w:before="240" w:after="120"/>
    </w:pPr>
    <w:rPr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9E3121"/>
    <w:pPr>
      <w:spacing w:before="120" w:after="0"/>
      <w:ind w:left="220"/>
    </w:pPr>
    <w:rPr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9E3121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E3121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E3121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E3121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E3121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E3121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E3121"/>
    <w:pPr>
      <w:spacing w:after="0"/>
      <w:ind w:left="176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F73649"/>
    <w:pPr>
      <w:spacing w:after="0"/>
      <w:ind w:left="440" w:hanging="440"/>
    </w:pPr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1B762F"/>
    <w:pPr>
      <w:spacing w:after="200" w:line="240" w:lineRule="auto"/>
    </w:pPr>
    <w:rPr>
      <w:i/>
      <w:iCs/>
      <w:color w:val="EFF5F3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6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2.jpe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inaz/Library/Containers/com.microsoft.Word/Data/Library/Application%20Support/Microsoft/Office/16.0/DTS/Search/%7b439F85B9-F7E4-FA41-B51D-8BB5845FE7F6%7d8b497e53-43e8-4811-92ce-0d73293ac9dc-TF72eb5a1c-9e83-4e0b-80b5-708516690ce9_win32.dot" TargetMode="External"/></Relationships>
</file>

<file path=word/theme/theme1.xml><?xml version="1.0" encoding="utf-8"?>
<a:theme xmlns:a="http://schemas.openxmlformats.org/drawingml/2006/main" name="Phoebe_1">
  <a:themeElements>
    <a:clrScheme name="Phoebe_1">
      <a:dk1>
        <a:srgbClr val="FFFFFF"/>
      </a:dk1>
      <a:lt1>
        <a:srgbClr val="000000"/>
      </a:lt1>
      <a:dk2>
        <a:srgbClr val="EFF5F3"/>
      </a:dk2>
      <a:lt2>
        <a:srgbClr val="51412E"/>
      </a:lt2>
      <a:accent1>
        <a:srgbClr val="FF921A"/>
      </a:accent1>
      <a:accent2>
        <a:srgbClr val="FFCB1A"/>
      </a:accent2>
      <a:accent3>
        <a:srgbClr val="EDF127"/>
      </a:accent3>
      <a:accent4>
        <a:srgbClr val="7DD641"/>
      </a:accent4>
      <a:accent5>
        <a:srgbClr val="34E5B5"/>
      </a:accent5>
      <a:accent6>
        <a:srgbClr val="24EFF3"/>
      </a:accent6>
      <a:hlink>
        <a:srgbClr val="467886"/>
      </a:hlink>
      <a:folHlink>
        <a:srgbClr val="96607D"/>
      </a:folHlink>
    </a:clrScheme>
    <a:fontScheme name="Custom 26">
      <a:majorFont>
        <a:latin typeface="Avenir Next LT Pro"/>
        <a:ea typeface=""/>
        <a:cs typeface=""/>
      </a:majorFont>
      <a:minorFont>
        <a:latin typeface="Dayto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Phoebe_1" id="{FC973F91-1E7B-504E-9827-E715B4090E94}" vid="{18D146FF-E6F3-6F43-B722-0D2904BEBAD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7202D2568D2447882268533E033938" ma:contentTypeVersion="3" ma:contentTypeDescription="Create a new document." ma:contentTypeScope="" ma:versionID="96d5516b48846b61056b30b3e0acfae8">
  <xsd:schema xmlns:xsd="http://www.w3.org/2001/XMLSchema" xmlns:xs="http://www.w3.org/2001/XMLSchema" xmlns:p="http://schemas.microsoft.com/office/2006/metadata/properties" xmlns:ns2="3885a1e9-32c3-4921-af3b-c28183173746" targetNamespace="http://schemas.microsoft.com/office/2006/metadata/properties" ma:root="true" ma:fieldsID="cf46f93c7ba0f65f5b8f6308e592604b" ns2:_="">
    <xsd:import namespace="3885a1e9-32c3-4921-af3b-c281831737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5a1e9-32c3-4921-af3b-c28183173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C729B5F-171C-431B-BCC0-2FAE01B46C3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FAE37EF-3764-406A-AE92-469E230DFC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85a1e9-32c3-4921-af3b-c281831737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B7F3BCD-6CE6-4C58-B6C4-D14FE8FF52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B099B0-67F6-A841-95A2-83CAC30E749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{439F85B9-F7E4-FA41-B51D-8BB5845FE7F6}8b497e53-43e8-4811-92ce-0d73293ac9dc-TF72eb5a1c-9e83-4e0b-80b5-708516690ce9_win32.dot</Template>
  <TotalTime>78</TotalTime>
  <Pages>3</Pages>
  <Words>53</Words>
  <Characters>214</Characters>
  <Application>Microsoft Office Word</Application>
  <DocSecurity>0</DocSecurity>
  <Lines>52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Links>
    <vt:vector size="36" baseType="variant">
      <vt:variant>
        <vt:i4>1507376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_Toc219281324</vt:lpwstr>
      </vt:variant>
      <vt:variant>
        <vt:i4>1376308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_Toc219281703</vt:lpwstr>
      </vt:variant>
      <vt:variant>
        <vt:i4>1048629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_Toc219281655</vt:lpwstr>
      </vt:variant>
      <vt:variant>
        <vt:i4>1048629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_Toc219281654</vt:lpwstr>
      </vt:variant>
      <vt:variant>
        <vt:i4>1048629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_Toc219281653</vt:lpwstr>
      </vt:variant>
      <vt:variant>
        <vt:i4>1048629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_Toc219281652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Zimavaya, Alina</cp:lastModifiedBy>
  <cp:revision>65</cp:revision>
  <cp:lastPrinted>2025-05-16T05:29:00Z</cp:lastPrinted>
  <dcterms:created xsi:type="dcterms:W3CDTF">2026-01-13T22:35:00Z</dcterms:created>
  <dcterms:modified xsi:type="dcterms:W3CDTF">2026-01-19T18:39:00Z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0x010100BC7202D2568D2447882268533E033938</vt:lpwstr>
  </property>
  <property fmtid="{D5CDD505-2E9C-101B-9397-08002B2CF9AE}" pid="3" name="MediaServiceImageTags">
    <vt:lpwstr/>
  </property>
</Properties>
</file>