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CA37" w14:textId="77777777" w:rsidR="00E3603C" w:rsidRPr="00AD59E8" w:rsidRDefault="001C134F" w:rsidP="00F41ABA">
      <w:pPr>
        <w:spacing w:line="27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5F2C11C8" wp14:editId="3E8AD605">
                <wp:simplePos x="0" y="0"/>
                <wp:positionH relativeFrom="column">
                  <wp:posOffset>-685800</wp:posOffset>
                </wp:positionH>
                <wp:positionV relativeFrom="paragraph">
                  <wp:posOffset>-268605</wp:posOffset>
                </wp:positionV>
                <wp:extent cx="7773035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035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rto="http://schemas.microsoft.com/office/word/2006/arto" xmlns:adec="http://schemas.microsoft.com/office/drawing/2017/decorative" xmlns:a="http://schemas.openxmlformats.org/drawingml/2006/main">
            <w:pict w14:anchorId="5745DD25">
              <v:group id="Group 4" style="position:absolute;margin-left:-54pt;margin-top:-21.15pt;width:612.05pt;height:11in;z-index:-251658240;mso-width-percent:1000;mso-height-percent:1000;mso-width-percent:1000;mso-height-percent:1000" alt="&quot;&quot;" coordsize="77733,100584" o:spid="_x0000_s1026" w14:anchorId="18BB39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">
                <v:rect id="Bg" style="position:absolute;left:9;width:77724;height:100584;flip:x;visibility:visible;mso-wrap-style:square;v-text-anchor:middle" o:spid="_x0000_s1027" fillcolor="#107b5e [1608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"/>
                <v:rect id="Rectangle 5" style="position:absolute;left:23637;top:-12871;width:273;height:47548;rotation:90;visibility:visible;mso-wrap-style:square;v-text-anchor:middle" o:spid="_x0000_s1028" fillcolor="#b0e68c [194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3360"/>
        <w:gridCol w:w="5010"/>
        <w:gridCol w:w="1710"/>
      </w:tblGrid>
      <w:tr w:rsidR="00C60EC8" w:rsidRPr="004A6803" w14:paraId="4B9E3A6A" w14:textId="77777777" w:rsidTr="001A76C4">
        <w:trPr>
          <w:trHeight w:val="117"/>
        </w:trPr>
        <w:tc>
          <w:tcPr>
            <w:tcW w:w="8370" w:type="dxa"/>
            <w:gridSpan w:val="2"/>
          </w:tcPr>
          <w:p w14:paraId="1F187E2B" w14:textId="77777777" w:rsidR="00C60EC8" w:rsidRPr="00DE0AC1" w:rsidRDefault="00C60EC8" w:rsidP="00F41ABA">
            <w:pPr>
              <w:pStyle w:val="Subtitle"/>
              <w:spacing w:line="276" w:lineRule="auto"/>
            </w:pPr>
          </w:p>
        </w:tc>
        <w:tc>
          <w:tcPr>
            <w:tcW w:w="1710" w:type="dxa"/>
          </w:tcPr>
          <w:p w14:paraId="09ACF777" w14:textId="4B3D07AB" w:rsidR="00C60EC8" w:rsidRPr="00C3607E" w:rsidRDefault="00F448E5" w:rsidP="00F41ABA">
            <w:pPr>
              <w:pStyle w:val="Subtitle"/>
              <w:spacing w:line="276" w:lineRule="auto"/>
            </w:pPr>
            <w:r>
              <w:t>3</w:t>
            </w:r>
            <w:r w:rsidR="69CAF3CD">
              <w:t>/</w:t>
            </w:r>
            <w:r w:rsidR="001B1EAF">
              <w:t>20</w:t>
            </w:r>
            <w:r w:rsidR="69CAF3CD">
              <w:t>/2026</w:t>
            </w:r>
          </w:p>
        </w:tc>
      </w:tr>
      <w:tr w:rsidR="004A57E6" w:rsidRPr="004A6803" w14:paraId="30040C8C" w14:textId="77777777" w:rsidTr="001A76C4">
        <w:trPr>
          <w:trHeight w:val="8622"/>
        </w:trPr>
        <w:tc>
          <w:tcPr>
            <w:tcW w:w="10080" w:type="dxa"/>
            <w:gridSpan w:val="3"/>
          </w:tcPr>
          <w:p w14:paraId="1033D877" w14:textId="5EAFAA27" w:rsidR="004A57E6" w:rsidRPr="00676345" w:rsidRDefault="001B1EAF" w:rsidP="00F41ABA">
            <w:pPr>
              <w:pStyle w:val="Title"/>
              <w:spacing w:after="240" w:line="276" w:lineRule="auto"/>
              <w:jc w:val="center"/>
              <w:rPr>
                <w:sz w:val="160"/>
                <w:szCs w:val="160"/>
              </w:rPr>
            </w:pPr>
            <w:bookmarkStart w:id="0" w:name="_Toc224935374"/>
            <w:r>
              <w:rPr>
                <w:sz w:val="160"/>
                <w:szCs w:val="160"/>
              </w:rPr>
              <w:t>User Manual</w:t>
            </w:r>
            <w:bookmarkEnd w:id="0"/>
          </w:p>
        </w:tc>
      </w:tr>
      <w:tr w:rsidR="009001B2" w:rsidRPr="004A6803" w14:paraId="7046A1C4" w14:textId="77777777" w:rsidTr="00B953E1">
        <w:trPr>
          <w:gridAfter w:val="2"/>
          <w:wAfter w:w="6720" w:type="dxa"/>
          <w:trHeight w:val="484"/>
        </w:trPr>
        <w:tc>
          <w:tcPr>
            <w:tcW w:w="3360" w:type="dxa"/>
            <w:vMerge w:val="restart"/>
          </w:tcPr>
          <w:p w14:paraId="5AF2395C" w14:textId="77777777" w:rsidR="009001B2" w:rsidRDefault="009001B2" w:rsidP="00F41ABA">
            <w:pPr>
              <w:pStyle w:val="CoverPageInfo"/>
              <w:spacing w:line="276" w:lineRule="auto"/>
            </w:pPr>
          </w:p>
          <w:p w14:paraId="55BBCF1B" w14:textId="77777777" w:rsidR="009001B2" w:rsidRDefault="009001B2" w:rsidP="00F41ABA">
            <w:pPr>
              <w:pStyle w:val="CoverPageInfo"/>
              <w:spacing w:line="276" w:lineRule="auto"/>
            </w:pPr>
          </w:p>
          <w:p w14:paraId="5E556A08" w14:textId="7399C51F" w:rsidR="009001B2" w:rsidRPr="000B6C5A" w:rsidRDefault="40F2E1B1" w:rsidP="00F41ABA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Alex Wilcox</w:t>
            </w:r>
          </w:p>
          <w:p w14:paraId="5E990AEA" w14:textId="290FB128" w:rsidR="13F2D379" w:rsidRPr="000B6C5A" w:rsidRDefault="13F2D379" w:rsidP="00F41ABA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Alina Zimavaya</w:t>
            </w:r>
          </w:p>
          <w:p w14:paraId="494BB246" w14:textId="19960AC0" w:rsidR="3F49CDAD" w:rsidRPr="000B6C5A" w:rsidRDefault="3F49CDAD" w:rsidP="00F41ABA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Crawford James</w:t>
            </w:r>
          </w:p>
          <w:p w14:paraId="1A71334B" w14:textId="172F2735" w:rsidR="13F2D379" w:rsidRPr="000B6C5A" w:rsidRDefault="13F2D379" w:rsidP="00F41ABA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Luke Fixari</w:t>
            </w:r>
          </w:p>
          <w:p w14:paraId="79249F4B" w14:textId="5E68A9B4" w:rsidR="3B7C8428" w:rsidRPr="000B6C5A" w:rsidRDefault="3B7C8428" w:rsidP="00F41ABA">
            <w:pPr>
              <w:pStyle w:val="CoverPageInfo"/>
              <w:spacing w:line="276" w:lineRule="auto"/>
              <w:rPr>
                <w:sz w:val="24"/>
              </w:rPr>
            </w:pPr>
          </w:p>
          <w:p w14:paraId="26621CFF" w14:textId="500DDB23" w:rsidR="009001B2" w:rsidRPr="009001B2" w:rsidRDefault="6B4BB520" w:rsidP="00F41ABA">
            <w:pPr>
              <w:pStyle w:val="CoverPageInfo"/>
              <w:spacing w:line="276" w:lineRule="auto"/>
            </w:pPr>
            <w:r w:rsidRPr="000B6C5A">
              <w:rPr>
                <w:sz w:val="24"/>
              </w:rPr>
              <w:t>‘</w:t>
            </w:r>
            <w:r w:rsidR="13F2D379" w:rsidRPr="000B6C5A">
              <w:rPr>
                <w:sz w:val="24"/>
              </w:rPr>
              <w:t>ctrlC+ctrlV</w:t>
            </w:r>
            <w:r w:rsidR="272EB3D0" w:rsidRPr="000B6C5A">
              <w:rPr>
                <w:sz w:val="24"/>
              </w:rPr>
              <w:t>’</w:t>
            </w:r>
          </w:p>
        </w:tc>
      </w:tr>
      <w:tr w:rsidR="009001B2" w:rsidRPr="004A6803" w14:paraId="15753526" w14:textId="77777777" w:rsidTr="00B953E1">
        <w:trPr>
          <w:gridAfter w:val="2"/>
          <w:wAfter w:w="6720" w:type="dxa"/>
          <w:trHeight w:val="2880"/>
        </w:trPr>
        <w:tc>
          <w:tcPr>
            <w:tcW w:w="3360" w:type="dxa"/>
            <w:vMerge/>
          </w:tcPr>
          <w:p w14:paraId="60B8D3CA" w14:textId="77777777" w:rsidR="009001B2" w:rsidRPr="00DE0AC1" w:rsidRDefault="009001B2" w:rsidP="00F41ABA">
            <w:pPr>
              <w:pStyle w:val="CoverPageInfo"/>
              <w:spacing w:line="276" w:lineRule="auto"/>
            </w:pPr>
          </w:p>
        </w:tc>
      </w:tr>
    </w:tbl>
    <w:p w14:paraId="6F117D2A" w14:textId="65426BF1" w:rsidR="00251870" w:rsidRPr="004D0EAC" w:rsidRDefault="00251870" w:rsidP="00F41ABA">
      <w:pPr>
        <w:spacing w:line="276" w:lineRule="auto"/>
        <w:rPr>
          <w:color w:val="FFFFFF" w:themeColor="text1"/>
        </w:rPr>
      </w:pPr>
    </w:p>
    <w:sdt>
      <w:sdtPr>
        <w:rPr>
          <w:rFonts w:asciiTheme="minorHAnsi" w:eastAsiaTheme="minorEastAsia" w:hAnsiTheme="minorHAnsi" w:cs="Arial (Body CS)"/>
          <w:b w:val="0"/>
          <w:bCs w:val="0"/>
          <w:color w:val="107C5F" w:themeColor="accent5" w:themeShade="80"/>
          <w:kern w:val="2"/>
          <w:sz w:val="24"/>
          <w:szCs w:val="24"/>
          <w14:ligatures w14:val="standardContextual"/>
        </w:rPr>
        <w:id w:val="1106305731"/>
        <w:docPartObj>
          <w:docPartGallery w:val="Table of Contents"/>
          <w:docPartUnique/>
        </w:docPartObj>
      </w:sdtPr>
      <w:sdtEndPr>
        <w:rPr>
          <w:rFonts w:cs="Times New Roman"/>
          <w:noProof/>
          <w:color w:val="auto"/>
          <w:kern w:val="0"/>
          <w14:ligatures w14:val="none"/>
        </w:rPr>
      </w:sdtEndPr>
      <w:sdtContent>
        <w:p w14:paraId="4DE37B95" w14:textId="77777777" w:rsidR="007039F8" w:rsidRDefault="007039F8" w:rsidP="00F41ABA">
          <w:pPr>
            <w:pStyle w:val="TOCHeading"/>
            <w:rPr>
              <w:rFonts w:asciiTheme="minorHAnsi" w:eastAsiaTheme="minorHAnsi" w:hAnsiTheme="minorHAnsi" w:cs="Arial (Body CS)"/>
              <w:b w:val="0"/>
              <w:bCs w:val="0"/>
              <w:color w:val="107C5F" w:themeColor="accent5" w:themeShade="80"/>
              <w:kern w:val="2"/>
              <w:szCs w:val="22"/>
              <w14:ligatures w14:val="standardContextual"/>
            </w:rPr>
          </w:pPr>
        </w:p>
        <w:p w14:paraId="5F95CB9F" w14:textId="7504A2B9" w:rsidR="008A5CA4" w:rsidRDefault="008A5CA4" w:rsidP="00F41ABA">
          <w:pPr>
            <w:pStyle w:val="TOCHeading"/>
          </w:pPr>
          <w:r>
            <w:t>Table of Contents</w:t>
          </w:r>
        </w:p>
        <w:p w14:paraId="3BCB305B" w14:textId="1207968E" w:rsidR="00270D2C" w:rsidRDefault="008A5CA4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35374" w:history="1">
            <w:r w:rsidR="00270D2C" w:rsidRPr="001E5328">
              <w:rPr>
                <w:rStyle w:val="Hyperlink"/>
                <w:noProof/>
              </w:rPr>
              <w:t>User Manual</w:t>
            </w:r>
            <w:r w:rsidR="00270D2C">
              <w:rPr>
                <w:noProof/>
                <w:webHidden/>
              </w:rPr>
              <w:tab/>
            </w:r>
            <w:r w:rsidR="00270D2C">
              <w:rPr>
                <w:noProof/>
                <w:webHidden/>
              </w:rPr>
              <w:fldChar w:fldCharType="begin"/>
            </w:r>
            <w:r w:rsidR="00270D2C">
              <w:rPr>
                <w:noProof/>
                <w:webHidden/>
              </w:rPr>
              <w:instrText xml:space="preserve"> PAGEREF _Toc224935374 \h </w:instrText>
            </w:r>
            <w:r w:rsidR="00270D2C">
              <w:rPr>
                <w:noProof/>
                <w:webHidden/>
              </w:rPr>
            </w:r>
            <w:r w:rsidR="00270D2C"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</w:t>
            </w:r>
            <w:r w:rsidR="00270D2C">
              <w:rPr>
                <w:noProof/>
                <w:webHidden/>
              </w:rPr>
              <w:fldChar w:fldCharType="end"/>
            </w:r>
          </w:hyperlink>
        </w:p>
        <w:p w14:paraId="7D0ADF55" w14:textId="2BEF1CE9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75" w:history="1">
            <w:r w:rsidRPr="001E532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Installation M</w:t>
            </w:r>
            <w:r w:rsidRPr="001E5328">
              <w:rPr>
                <w:rStyle w:val="Hyperlink"/>
                <w:noProof/>
              </w:rPr>
              <w:t>a</w:t>
            </w:r>
            <w:r w:rsidRPr="001E5328">
              <w:rPr>
                <w:rStyle w:val="Hyperlink"/>
                <w:noProof/>
              </w:rPr>
              <w:t>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6BCA3" w14:textId="7ADB4F28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76" w:history="1">
            <w:r w:rsidRPr="001E5328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7D53" w14:textId="14F397B4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77" w:history="1">
            <w:r w:rsidRPr="001E5328">
              <w:rPr>
                <w:rStyle w:val="Hyperlink"/>
                <w:noProof/>
              </w:rPr>
              <w:t>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B744" w14:textId="4EC2427C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78" w:history="1">
            <w:r w:rsidRPr="001E5328">
              <w:rPr>
                <w:rStyle w:val="Hyperlink"/>
                <w:noProof/>
              </w:rPr>
              <w:t>First-Time Startup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6492" w14:textId="1EEB811D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79" w:history="1">
            <w:r w:rsidRPr="001E5328">
              <w:rPr>
                <w:rStyle w:val="Hyperlink"/>
                <w:noProof/>
              </w:rPr>
              <w:t>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3012" w14:textId="5ECF6B5E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0" w:history="1">
            <w:r w:rsidRPr="001E5328">
              <w:rPr>
                <w:rStyle w:val="Hyperlink"/>
                <w:noProof/>
              </w:rPr>
              <w:t>Stopping and Restarting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17D2" w14:textId="5F96C04F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3" w:history="1">
            <w:r w:rsidRPr="001E5328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ABEE" w14:textId="36AF4BCC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4" w:history="1">
            <w:r w:rsidRPr="001E532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3A88" w14:textId="38E2F495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6" w:history="1">
            <w:r w:rsidRPr="001E5328">
              <w:rPr>
                <w:rStyle w:val="Hyperlink"/>
                <w:noProof/>
              </w:rPr>
              <w:t>How to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6213" w14:textId="72C676BB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7" w:history="1">
            <w:r w:rsidRPr="001E532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57AF" w14:textId="3A723F9F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8" w:history="1">
            <w:r w:rsidRPr="001E5328">
              <w:rPr>
                <w:rStyle w:val="Hyperlink"/>
                <w:noProof/>
              </w:rPr>
              <w:t>Navigation Menu (Left 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93D1" w14:textId="24CBA798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89" w:history="1">
            <w:r w:rsidRPr="001E5328">
              <w:rPr>
                <w:rStyle w:val="Hyperlink"/>
                <w:noProof/>
              </w:rPr>
              <w:t>System Status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7817" w14:textId="17A1D26D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0" w:history="1">
            <w:r w:rsidRPr="001E5328">
              <w:rPr>
                <w:rStyle w:val="Hyperlink"/>
                <w:noProof/>
              </w:rPr>
              <w:t>Flight Information Panels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E8EA" w14:textId="7A4B9794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1" w:history="1">
            <w:r w:rsidRPr="001E5328">
              <w:rPr>
                <w:rStyle w:val="Hyperlink"/>
                <w:noProof/>
              </w:rPr>
              <w:t>Feature Cards (Main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33BB1" w14:textId="2903ABBB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2" w:history="1">
            <w:r w:rsidRPr="001E5328">
              <w:rPr>
                <w:rStyle w:val="Hyperlink"/>
                <w:noProof/>
              </w:rPr>
              <w:t>Departures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B13F" w14:textId="038959CB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3" w:history="1">
            <w:r w:rsidRPr="001E532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Search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7D5A" w14:textId="74E2A081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4" w:history="1">
            <w:r w:rsidRPr="001E5328">
              <w:rPr>
                <w:rStyle w:val="Hyperlink"/>
                <w:noProof/>
              </w:rPr>
              <w:t>How to Search for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B9C3" w14:textId="3908B883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5" w:history="1">
            <w:r w:rsidRPr="001E532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Flight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6667" w14:textId="464726DE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6" w:history="1">
            <w:r w:rsidRPr="001E5328">
              <w:rPr>
                <w:rStyle w:val="Hyperlink"/>
                <w:noProof/>
              </w:rPr>
              <w:t>How to Check Flight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C188" w14:textId="6305A028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7" w:history="1">
            <w:r w:rsidRPr="001E532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Timetable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6F07" w14:textId="06DE2009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399" w:history="1">
            <w:r w:rsidRPr="001E5328">
              <w:rPr>
                <w:rStyle w:val="Hyperlink"/>
                <w:noProof/>
              </w:rPr>
              <w:t>How to Use the Timetable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1351" w14:textId="48CAB946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0" w:history="1">
            <w:r w:rsidRPr="001E5328">
              <w:rPr>
                <w:rStyle w:val="Hyperlink"/>
                <w:noProof/>
              </w:rPr>
              <w:t>Flight Information Displayed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F7FA" w14:textId="3FA9C25B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1" w:history="1">
            <w:r w:rsidRPr="001E532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D45C" w14:textId="6E5B2283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2" w:history="1">
            <w:r w:rsidRPr="001E532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C382" w14:textId="17998342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3" w:history="1">
            <w:r w:rsidRPr="001E5328">
              <w:rPr>
                <w:rStyle w:val="Hyperlink"/>
                <w:noProof/>
              </w:rPr>
              <w:t>Simulation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3642" w14:textId="676C04C4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4" w:history="1">
            <w:r w:rsidRPr="001E5328">
              <w:rPr>
                <w:rStyle w:val="Hyperlink"/>
                <w:noProof/>
              </w:rPr>
              <w:t>Day-by-Day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4855" w14:textId="3138DBA5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5" w:history="1">
            <w:r w:rsidRPr="001E5328">
              <w:rPr>
                <w:rStyle w:val="Hyperlink"/>
                <w:noProof/>
              </w:rPr>
              <w:t>Event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D43A" w14:textId="0FA5A7F4" w:rsidR="00270D2C" w:rsidRDefault="00270D2C" w:rsidP="00F41ABA">
          <w:pPr>
            <w:pStyle w:val="TOC1"/>
            <w:spacing w:line="276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6" w:history="1">
            <w:r w:rsidRPr="001E532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D9F6" w14:textId="7A6463D3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8" w:history="1">
            <w:r w:rsidRPr="001E532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9F64" w14:textId="2DEAB6DB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09" w:history="1">
            <w:r w:rsidRPr="001E5328">
              <w:rPr>
                <w:rStyle w:val="Hyperlink"/>
                <w:noProof/>
              </w:rPr>
              <w:t>Live Operations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7DD2" w14:textId="61BC1FBA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10" w:history="1">
            <w:r w:rsidRPr="001E5328">
              <w:rPr>
                <w:rStyle w:val="Hyperlink"/>
                <w:noProof/>
              </w:rPr>
              <w:t>Next Departures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A780" w14:textId="44E3DA98" w:rsidR="00270D2C" w:rsidRDefault="00270D2C" w:rsidP="00F41A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4935411" w:history="1">
            <w:r w:rsidRPr="001E5328">
              <w:rPr>
                <w:rStyle w:val="Hyperlink"/>
                <w:noProof/>
              </w:rPr>
              <w:t>Data Management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A6E8" w14:textId="2819C073" w:rsidR="00674539" w:rsidRPr="00F41ABA" w:rsidRDefault="008A5CA4" w:rsidP="00F41ABA">
          <w:pPr>
            <w:spacing w:line="276" w:lineRule="auto"/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5EA88EC" w14:textId="64AE9517" w:rsidR="00270D2C" w:rsidRDefault="00270D2C" w:rsidP="00F41ABA">
      <w:pPr>
        <w:pStyle w:val="TOCHeading"/>
      </w:pPr>
      <w:r>
        <w:t>Table of Tables</w:t>
      </w:r>
    </w:p>
    <w:p w14:paraId="5999A256" w14:textId="77777777" w:rsidR="00270D2C" w:rsidRDefault="00270D2C" w:rsidP="00F41ABA">
      <w:pPr>
        <w:pStyle w:val="TableofFigures"/>
        <w:tabs>
          <w:tab w:val="right" w:leader="dot" w:pos="10070"/>
        </w:tabs>
        <w:spacing w:line="276" w:lineRule="auto"/>
      </w:pPr>
    </w:p>
    <w:p w14:paraId="0711C2DA" w14:textId="4193AE7C" w:rsidR="00270D2C" w:rsidRDefault="00270D2C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4935528" w:history="1">
        <w:r w:rsidRPr="005C16DE">
          <w:rPr>
            <w:rStyle w:val="Hyperlink"/>
            <w:noProof/>
          </w:rPr>
          <w:t>Table 1: System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CD209" w14:textId="097DA8F1" w:rsidR="00EB554A" w:rsidRDefault="00270D2C" w:rsidP="00F41ABA">
      <w:pPr>
        <w:pStyle w:val="TableofFigures"/>
        <w:tabs>
          <w:tab w:val="right" w:leader="dot" w:pos="10070"/>
        </w:tabs>
        <w:spacing w:line="276" w:lineRule="auto"/>
      </w:pPr>
      <w:r>
        <w:fldChar w:fldCharType="end"/>
      </w:r>
      <w:r w:rsidR="005D1172">
        <w:t xml:space="preserve"> </w:t>
      </w:r>
    </w:p>
    <w:p w14:paraId="34C6D43B" w14:textId="77777777" w:rsidR="00EB554A" w:rsidRDefault="00EB554A" w:rsidP="00F41ABA">
      <w:pPr>
        <w:spacing w:after="160" w:line="276" w:lineRule="auto"/>
        <w:rPr>
          <w:b/>
          <w:bCs/>
          <w:sz w:val="20"/>
          <w:szCs w:val="20"/>
        </w:rPr>
      </w:pPr>
      <w:r>
        <w:br w:type="page"/>
      </w:r>
    </w:p>
    <w:p w14:paraId="631721EF" w14:textId="36EF08EB" w:rsidR="00EB554A" w:rsidRDefault="00EB554A" w:rsidP="00F41ABA">
      <w:pPr>
        <w:pStyle w:val="TOCHeading"/>
        <w:rPr>
          <w:noProof/>
        </w:rPr>
      </w:pPr>
      <w:r>
        <w:rPr>
          <w:noProof/>
        </w:rPr>
        <w:lastRenderedPageBreak/>
        <w:t>Table of Figures</w:t>
      </w:r>
    </w:p>
    <w:p w14:paraId="77BC75A8" w14:textId="62DC4BC2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begin"/>
      </w:r>
      <w:r>
        <w:rPr>
          <w:rFonts w:eastAsiaTheme="minorEastAsia" w:cstheme="minorBidi"/>
          <w:b w:val="0"/>
          <w:bCs w:val="0"/>
          <w:noProof/>
          <w:sz w:val="24"/>
          <w:szCs w:val="24"/>
        </w:rPr>
        <w:instrText xml:space="preserve"> TOC \h \z \c "Figure" </w:instrText>
      </w: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separate"/>
      </w:r>
      <w:hyperlink w:anchor="_Toc224935570" w:history="1">
        <w:r w:rsidRPr="00B8643B">
          <w:rPr>
            <w:rStyle w:val="Hyperlink"/>
            <w:noProof/>
          </w:rPr>
          <w:t>Figure 1: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FAB701" w14:textId="6D9CC6F6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1" w:history="1">
        <w:r w:rsidRPr="00B8643B">
          <w:rPr>
            <w:rStyle w:val="Hyperlink"/>
            <w:noProof/>
          </w:rPr>
          <w:t>Figure 2: Login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4B5657" w14:textId="6870B2F2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2" w:history="1">
        <w:r w:rsidRPr="00B8643B">
          <w:rPr>
            <w:rStyle w:val="Hyperlink"/>
            <w:noProof/>
          </w:rPr>
          <w:t>Figure 3: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3C0B31" w14:textId="4BA1C157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3" w:history="1">
        <w:r w:rsidRPr="00B8643B">
          <w:rPr>
            <w:rStyle w:val="Hyperlink"/>
            <w:noProof/>
          </w:rPr>
          <w:t>Figure 4: Feature 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862A7E" w14:textId="18FF7837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4" w:history="1">
        <w:r w:rsidRPr="00B8643B">
          <w:rPr>
            <w:rStyle w:val="Hyperlink"/>
            <w:noProof/>
          </w:rPr>
          <w:t>Figure 5: Departures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191FDA" w14:textId="55535525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5" w:history="1">
        <w:r w:rsidRPr="00B8643B">
          <w:rPr>
            <w:rStyle w:val="Hyperlink"/>
            <w:noProof/>
          </w:rPr>
          <w:t>Figure 6: Search Flights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E7E69B" w14:textId="1B6324C9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6" w:history="1">
        <w:r w:rsidRPr="00B8643B">
          <w:rPr>
            <w:rStyle w:val="Hyperlink"/>
            <w:noProof/>
          </w:rPr>
          <w:t>Figure 7: Search Flights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869E2D" w14:textId="67DFF2C8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7" w:history="1">
        <w:r w:rsidRPr="00B8643B">
          <w:rPr>
            <w:rStyle w:val="Hyperlink"/>
            <w:noProof/>
          </w:rPr>
          <w:t>Figure 8: Search Flights No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6F0454" w14:textId="4CC86737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8" w:history="1">
        <w:r w:rsidRPr="00B8643B">
          <w:rPr>
            <w:rStyle w:val="Hyperlink"/>
            <w:noProof/>
          </w:rPr>
          <w:t>Figure 9: Flight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05FE80" w14:textId="299DC439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79" w:history="1">
        <w:r w:rsidRPr="00B8643B">
          <w:rPr>
            <w:rStyle w:val="Hyperlink"/>
            <w:noProof/>
          </w:rPr>
          <w:t>Figure 10: Flight Status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017B99" w14:textId="7CBD394B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0" w:history="1">
        <w:r w:rsidRPr="00B8643B">
          <w:rPr>
            <w:rStyle w:val="Hyperlink"/>
            <w:noProof/>
          </w:rPr>
          <w:t>Figure 11: Flight Status No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EF633D" w14:textId="3592C3AF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1" w:history="1">
        <w:r w:rsidRPr="00B8643B">
          <w:rPr>
            <w:rStyle w:val="Hyperlink"/>
            <w:noProof/>
          </w:rPr>
          <w:t>Figure 12:</w:t>
        </w:r>
        <w:r w:rsidRPr="00B8643B">
          <w:rPr>
            <w:rStyle w:val="Hyperlink"/>
            <w:noProof/>
          </w:rPr>
          <w:t>T</w:t>
        </w:r>
        <w:r w:rsidRPr="00B8643B">
          <w:rPr>
            <w:rStyle w:val="Hyperlink"/>
            <w:noProof/>
          </w:rPr>
          <w:t>imetable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BF0003" w14:textId="281CDDAE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2" w:history="1">
        <w:r w:rsidRPr="00B8643B">
          <w:rPr>
            <w:rStyle w:val="Hyperlink"/>
            <w:noProof/>
          </w:rPr>
          <w:t>Figure 13:Timetable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705FAA" w14:textId="70672010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3" w:history="1">
        <w:r w:rsidRPr="00B8643B">
          <w:rPr>
            <w:rStyle w:val="Hyperlink"/>
            <w:noProof/>
          </w:rPr>
          <w:t>Figure 14: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12B7CE" w14:textId="7CB21593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4" w:history="1">
        <w:r w:rsidRPr="00B8643B">
          <w:rPr>
            <w:rStyle w:val="Hyperlink"/>
            <w:noProof/>
          </w:rPr>
          <w:t>Figure 15: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221267" w14:textId="3729A93F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5" w:history="1">
        <w:r w:rsidRPr="00B8643B">
          <w:rPr>
            <w:rStyle w:val="Hyperlink"/>
            <w:noProof/>
          </w:rPr>
          <w:t>Figure 16:Users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28FEF1" w14:textId="6A229F74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6" w:history="1">
        <w:r w:rsidRPr="00B8643B">
          <w:rPr>
            <w:rStyle w:val="Hyperlink"/>
            <w:noProof/>
          </w:rPr>
          <w:t>Figure 17: Aircraft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C93140" w14:textId="7D5591BB" w:rsidR="00EB554A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4935587" w:history="1">
        <w:r w:rsidRPr="00B8643B">
          <w:rPr>
            <w:rStyle w:val="Hyperlink"/>
            <w:noProof/>
          </w:rPr>
          <w:t>Figure 18: Airports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CDA55F" w14:textId="44734BF3" w:rsidR="00F73649" w:rsidRPr="00011FE9" w:rsidRDefault="00EB554A" w:rsidP="00F41ABA">
      <w:pPr>
        <w:pStyle w:val="TableofFigures"/>
        <w:tabs>
          <w:tab w:val="right" w:leader="dot" w:pos="10070"/>
        </w:tabs>
        <w:spacing w:line="276" w:lineRule="auto"/>
        <w:rPr>
          <w:rFonts w:eastAsiaTheme="minorEastAsia" w:cstheme="minorBidi"/>
          <w:b w:val="0"/>
          <w:bCs w:val="0"/>
          <w:noProof/>
          <w:sz w:val="24"/>
          <w:szCs w:val="24"/>
        </w:rPr>
        <w:sectPr w:rsidR="00F73649" w:rsidRPr="00011FE9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code="1"/>
          <w:pgMar w:top="360" w:right="1080" w:bottom="288" w:left="1080" w:header="0" w:footer="0" w:gutter="0"/>
          <w:cols w:space="720"/>
          <w:titlePg/>
          <w:docGrid w:linePitch="360"/>
        </w:sectPr>
      </w:pP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end"/>
      </w:r>
    </w:p>
    <w:p w14:paraId="0254E8CC" w14:textId="3FAD5209" w:rsidR="00EE1C7F" w:rsidRDefault="00EE1C7F" w:rsidP="00F41ABA">
      <w:pPr>
        <w:pStyle w:val="Heading1"/>
        <w:spacing w:line="276" w:lineRule="auto"/>
      </w:pPr>
      <w:bookmarkStart w:id="1" w:name="_Toc224935375"/>
      <w:r>
        <w:lastRenderedPageBreak/>
        <w:t>Installation Manual</w:t>
      </w:r>
      <w:bookmarkEnd w:id="1"/>
    </w:p>
    <w:p w14:paraId="4BF24DAF" w14:textId="34A7CAEC" w:rsidR="002C6D3B" w:rsidRDefault="00F41ABA" w:rsidP="00F41ABA">
      <w:pPr>
        <w:tabs>
          <w:tab w:val="left" w:pos="3600"/>
        </w:tabs>
        <w:spacing w:line="276" w:lineRule="auto"/>
      </w:pPr>
      <w:r>
        <w:tab/>
      </w:r>
    </w:p>
    <w:p w14:paraId="3CFB8763" w14:textId="3BA6D6DF" w:rsidR="002C6D3B" w:rsidRPr="002C6D3B" w:rsidRDefault="002C6D3B" w:rsidP="00F41ABA">
      <w:pPr>
        <w:spacing w:line="276" w:lineRule="auto"/>
      </w:pPr>
      <w:r>
        <w:t xml:space="preserve">This section provides step-by-step instructions for installing and running the </w:t>
      </w:r>
      <w:r w:rsidRPr="002C6D3B">
        <w:rPr>
          <w:rStyle w:val="Strong"/>
          <w:b w:val="0"/>
          <w:bCs w:val="0"/>
        </w:rPr>
        <w:t>Panther Cloud Air (PCA)</w:t>
      </w:r>
      <w:r>
        <w:t xml:space="preserve"> system locally.</w:t>
      </w:r>
    </w:p>
    <w:p w14:paraId="15167917" w14:textId="77777777" w:rsidR="002C6D3B" w:rsidRDefault="002C6D3B" w:rsidP="00F41ABA">
      <w:pPr>
        <w:spacing w:line="276" w:lineRule="auto"/>
      </w:pPr>
    </w:p>
    <w:p w14:paraId="1363B773" w14:textId="77777777" w:rsidR="002C6D3B" w:rsidRPr="002C6D3B" w:rsidRDefault="002C6D3B" w:rsidP="00F41ABA">
      <w:pPr>
        <w:pStyle w:val="Heading2"/>
        <w:spacing w:line="276" w:lineRule="auto"/>
      </w:pPr>
      <w:bookmarkStart w:id="2" w:name="_Toc224935376"/>
      <w:r w:rsidRPr="002C6D3B">
        <w:t>System Requirements</w:t>
      </w:r>
      <w:bookmarkEnd w:id="2"/>
    </w:p>
    <w:p w14:paraId="73816634" w14:textId="77777777" w:rsidR="002C6D3B" w:rsidRPr="002C6D3B" w:rsidRDefault="002C6D3B" w:rsidP="00F41ABA">
      <w:pPr>
        <w:spacing w:before="100" w:beforeAutospacing="1" w:after="100" w:afterAutospacing="1" w:line="276" w:lineRule="auto"/>
      </w:pPr>
      <w:r w:rsidRPr="002C6D3B">
        <w:t>Before installation, ensure the following software is installed:</w:t>
      </w:r>
    </w:p>
    <w:p w14:paraId="463AD845" w14:textId="77777777" w:rsidR="002C6D3B" w:rsidRPr="002C6D3B" w:rsidRDefault="002C6D3B" w:rsidP="00F41ABA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>Docker</w:t>
      </w:r>
      <w:r w:rsidRPr="002C6D3B">
        <w:t xml:space="preserve"> (with Docker Compose)</w:t>
      </w:r>
    </w:p>
    <w:p w14:paraId="5A87A0D0" w14:textId="77777777" w:rsidR="002C6D3B" w:rsidRPr="002C6D3B" w:rsidRDefault="002C6D3B" w:rsidP="00F41ABA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 xml:space="preserve">Node.js </w:t>
      </w:r>
      <w:r w:rsidRPr="002C6D3B">
        <w:t>(version 20 or higher)</w:t>
      </w:r>
    </w:p>
    <w:p w14:paraId="20312BEC" w14:textId="77777777" w:rsidR="002C6D3B" w:rsidRPr="002C6D3B" w:rsidRDefault="002C6D3B" w:rsidP="00F41ABA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 xml:space="preserve">Python </w:t>
      </w:r>
      <w:r w:rsidRPr="002C6D3B">
        <w:t>(version 3.12 or higher)</w:t>
      </w:r>
    </w:p>
    <w:p w14:paraId="196EC6D7" w14:textId="77777777" w:rsidR="002C6D3B" w:rsidRPr="002C6D3B" w:rsidRDefault="002C6D3B" w:rsidP="00F41ABA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>Git</w:t>
      </w:r>
    </w:p>
    <w:p w14:paraId="2ADE0A84" w14:textId="69C579E1" w:rsidR="002C6D3B" w:rsidRPr="002C6D3B" w:rsidRDefault="002C6D3B" w:rsidP="00F41ABA">
      <w:pPr>
        <w:spacing w:before="100" w:beforeAutospacing="1" w:after="100" w:afterAutospacing="1" w:line="276" w:lineRule="auto"/>
      </w:pPr>
      <w:r w:rsidRPr="002C6D3B">
        <w:t xml:space="preserve">Docker must be running before starting the system. </w:t>
      </w:r>
    </w:p>
    <w:p w14:paraId="66B53265" w14:textId="60C461AD" w:rsidR="002C6D3B" w:rsidRDefault="002C6D3B" w:rsidP="00F41ABA">
      <w:pPr>
        <w:pStyle w:val="Heading2"/>
        <w:spacing w:line="276" w:lineRule="auto"/>
      </w:pPr>
      <w:bookmarkStart w:id="3" w:name="_Toc224935377"/>
      <w:r>
        <w:t>Installation Steps</w:t>
      </w:r>
      <w:bookmarkEnd w:id="3"/>
    </w:p>
    <w:p w14:paraId="0D0E2451" w14:textId="77777777" w:rsidR="002C6D3B" w:rsidRPr="002C6D3B" w:rsidRDefault="002C6D3B" w:rsidP="00F41ABA">
      <w:pPr>
        <w:pStyle w:val="TOCHeading"/>
      </w:pPr>
      <w:r w:rsidRPr="002C6D3B">
        <w:t>Clone the Repository</w:t>
      </w:r>
    </w:p>
    <w:p w14:paraId="7293E2CE" w14:textId="77777777" w:rsidR="002C6D3B" w:rsidRPr="002C6D3B" w:rsidRDefault="002C6D3B" w:rsidP="00F41ABA">
      <w:pPr>
        <w:spacing w:before="100" w:beforeAutospacing="1" w:after="100" w:afterAutospacing="1" w:line="276" w:lineRule="auto"/>
      </w:pPr>
      <w:r w:rsidRPr="002C6D3B">
        <w:t>Download the project from GitHub:</w:t>
      </w:r>
    </w:p>
    <w:p w14:paraId="2E70FF8F" w14:textId="77777777" w:rsidR="002C6D3B" w:rsidRPr="002C6D3B" w:rsidRDefault="002C6D3B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git clone https://github.com/AlexJohnWilcox/pca.git</w:t>
      </w:r>
      <w:r w:rsidRPr="00270D2C">
        <w:rPr>
          <w:rFonts w:ascii="Courier New" w:hAnsi="Courier New" w:cs="Courier New"/>
          <w:sz w:val="20"/>
          <w:szCs w:val="20"/>
          <w:highlight w:val="lightGray"/>
        </w:rPr>
        <w:br/>
        <w:t>cd pca</w:t>
      </w:r>
    </w:p>
    <w:p w14:paraId="0472D0BB" w14:textId="77777777" w:rsidR="002C6D3B" w:rsidRDefault="002C6D3B" w:rsidP="00F41ABA">
      <w:pPr>
        <w:spacing w:line="276" w:lineRule="auto"/>
      </w:pPr>
    </w:p>
    <w:p w14:paraId="1578C4C0" w14:textId="77777777" w:rsidR="00270D2C" w:rsidRPr="00270D2C" w:rsidRDefault="00270D2C" w:rsidP="00F41ABA">
      <w:pPr>
        <w:pStyle w:val="TOCHeading"/>
      </w:pPr>
      <w:r w:rsidRPr="00270D2C">
        <w:t>Start Docker</w:t>
      </w:r>
    </w:p>
    <w:p w14:paraId="5520C773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Ensure Docker is running:</w:t>
      </w:r>
    </w:p>
    <w:p w14:paraId="65906E7A" w14:textId="77777777" w:rsidR="00270D2C" w:rsidRPr="00270D2C" w:rsidRDefault="00270D2C" w:rsidP="00F41ABA">
      <w:pPr>
        <w:numPr>
          <w:ilvl w:val="0"/>
          <w:numId w:val="75"/>
        </w:numPr>
        <w:spacing w:before="100" w:beforeAutospacing="1" w:after="100" w:afterAutospacing="1" w:line="276" w:lineRule="auto"/>
      </w:pPr>
      <w:r w:rsidRPr="00270D2C">
        <w:rPr>
          <w:b/>
          <w:bCs/>
        </w:rPr>
        <w:t>macOS / Windows:</w:t>
      </w:r>
      <w:r w:rsidRPr="00270D2C">
        <w:t xml:space="preserve"> Open Docker Desktop</w:t>
      </w:r>
    </w:p>
    <w:p w14:paraId="70EB2724" w14:textId="77777777" w:rsidR="00270D2C" w:rsidRPr="00270D2C" w:rsidRDefault="00270D2C" w:rsidP="00F41ABA">
      <w:pPr>
        <w:numPr>
          <w:ilvl w:val="0"/>
          <w:numId w:val="75"/>
        </w:numPr>
        <w:spacing w:before="100" w:beforeAutospacing="1" w:after="100" w:afterAutospacing="1" w:line="276" w:lineRule="auto"/>
      </w:pPr>
      <w:r w:rsidRPr="00270D2C">
        <w:rPr>
          <w:b/>
          <w:bCs/>
        </w:rPr>
        <w:t>Linux:</w:t>
      </w:r>
    </w:p>
    <w:p w14:paraId="084994B4" w14:textId="77777777" w:rsid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sudo systemctl start docker</w:t>
      </w:r>
    </w:p>
    <w:p w14:paraId="6B32AD75" w14:textId="77777777" w:rsid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62BAA63" w14:textId="77777777" w:rsidR="00F41ABA" w:rsidRDefault="00F41ABA" w:rsidP="00F41ABA">
      <w:pPr>
        <w:pStyle w:val="TOCHeading"/>
      </w:pPr>
    </w:p>
    <w:p w14:paraId="6339239E" w14:textId="02724E1F" w:rsidR="00270D2C" w:rsidRPr="00270D2C" w:rsidRDefault="00270D2C" w:rsidP="00F41ABA">
      <w:pPr>
        <w:pStyle w:val="TOCHeading"/>
      </w:pPr>
      <w:r w:rsidRPr="00270D2C">
        <w:t>Initial Setup</w:t>
      </w:r>
    </w:p>
    <w:p w14:paraId="2218449C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Run the setup command to install dependencies and build the system:</w:t>
      </w:r>
    </w:p>
    <w:p w14:paraId="180CD0D8" w14:textId="77777777" w:rsidR="00270D2C" w:rsidRP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setup</w:t>
      </w:r>
    </w:p>
    <w:p w14:paraId="3EB49C7A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This step:</w:t>
      </w:r>
    </w:p>
    <w:p w14:paraId="31E3BC07" w14:textId="77777777" w:rsidR="00270D2C" w:rsidRPr="00270D2C" w:rsidRDefault="00270D2C" w:rsidP="00F41ABA">
      <w:pPr>
        <w:numPr>
          <w:ilvl w:val="0"/>
          <w:numId w:val="76"/>
        </w:numPr>
        <w:spacing w:before="100" w:beforeAutospacing="1" w:after="100" w:afterAutospacing="1" w:line="276" w:lineRule="auto"/>
      </w:pPr>
      <w:r w:rsidRPr="00270D2C">
        <w:t>Installs frontend dependencies</w:t>
      </w:r>
    </w:p>
    <w:p w14:paraId="21EA116C" w14:textId="4B32406F" w:rsidR="00270D2C" w:rsidRPr="00F41ABA" w:rsidRDefault="00270D2C" w:rsidP="00F41ABA">
      <w:pPr>
        <w:numPr>
          <w:ilvl w:val="0"/>
          <w:numId w:val="76"/>
        </w:numPr>
        <w:spacing w:before="100" w:beforeAutospacing="1" w:after="100" w:afterAutospacing="1" w:line="276" w:lineRule="auto"/>
      </w:pPr>
      <w:r w:rsidRPr="00270D2C">
        <w:t>Builds backend and database containers</w:t>
      </w:r>
    </w:p>
    <w:p w14:paraId="50566B9E" w14:textId="77777777" w:rsidR="00270D2C" w:rsidRPr="00270D2C" w:rsidRDefault="00270D2C" w:rsidP="00F41ABA">
      <w:pPr>
        <w:pStyle w:val="TOCHeading"/>
      </w:pPr>
      <w:r w:rsidRPr="00270D2C">
        <w:t>Start the System</w:t>
      </w:r>
    </w:p>
    <w:p w14:paraId="1E6B64BE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Run the following command to launch all services:</w:t>
      </w:r>
    </w:p>
    <w:p w14:paraId="1904866C" w14:textId="77777777" w:rsidR="00270D2C" w:rsidRP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start</w:t>
      </w:r>
    </w:p>
    <w:p w14:paraId="5DA595F4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This starts:</w:t>
      </w:r>
    </w:p>
    <w:p w14:paraId="34769EBD" w14:textId="77777777" w:rsidR="00270D2C" w:rsidRPr="00270D2C" w:rsidRDefault="00270D2C" w:rsidP="00F41ABA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Database (MariaDB)</w:t>
      </w:r>
    </w:p>
    <w:p w14:paraId="45B47E1E" w14:textId="77777777" w:rsidR="00270D2C" w:rsidRPr="00270D2C" w:rsidRDefault="00270D2C" w:rsidP="00F41ABA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Backend API (Flask)</w:t>
      </w:r>
    </w:p>
    <w:p w14:paraId="38572D59" w14:textId="77777777" w:rsidR="00270D2C" w:rsidRPr="00270D2C" w:rsidRDefault="00270D2C" w:rsidP="00F41ABA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Frontend (React + Vite)</w:t>
      </w:r>
    </w:p>
    <w:p w14:paraId="69E3992B" w14:textId="77777777" w:rsidR="00270D2C" w:rsidRPr="00270D2C" w:rsidRDefault="00270D2C" w:rsidP="00F41ABA">
      <w:pPr>
        <w:pStyle w:val="Heading2"/>
        <w:spacing w:line="276" w:lineRule="auto"/>
      </w:pPr>
      <w:bookmarkStart w:id="4" w:name="_Toc224935378"/>
      <w:r w:rsidRPr="00270D2C">
        <w:t>First-Time Startup Behavior</w:t>
      </w:r>
      <w:bookmarkEnd w:id="4"/>
    </w:p>
    <w:p w14:paraId="5B77ED92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On initial startup, the system will automatically:</w:t>
      </w:r>
    </w:p>
    <w:p w14:paraId="22E1E9E9" w14:textId="77777777" w:rsidR="00270D2C" w:rsidRPr="00270D2C" w:rsidRDefault="00270D2C" w:rsidP="00F41ABA">
      <w:pPr>
        <w:numPr>
          <w:ilvl w:val="0"/>
          <w:numId w:val="78"/>
        </w:numPr>
        <w:spacing w:before="100" w:beforeAutospacing="1" w:after="100" w:afterAutospacing="1" w:line="276" w:lineRule="auto"/>
      </w:pPr>
      <w:r w:rsidRPr="00270D2C">
        <w:t>Create an admin account</w:t>
      </w:r>
    </w:p>
    <w:p w14:paraId="4FD74A63" w14:textId="77777777" w:rsidR="00270D2C" w:rsidRPr="00270D2C" w:rsidRDefault="00270D2C" w:rsidP="00F41ABA">
      <w:pPr>
        <w:numPr>
          <w:ilvl w:val="1"/>
          <w:numId w:val="78"/>
        </w:numPr>
        <w:spacing w:before="100" w:beforeAutospacing="1" w:after="100" w:afterAutospacing="1" w:line="276" w:lineRule="auto"/>
      </w:pPr>
      <w:r w:rsidRPr="00270D2C">
        <w:t xml:space="preserve">Username: </w:t>
      </w:r>
      <w:r w:rsidRPr="00270D2C">
        <w:rPr>
          <w:rFonts w:ascii="Courier New" w:hAnsi="Courier New" w:cs="Courier New"/>
          <w:sz w:val="20"/>
          <w:szCs w:val="20"/>
        </w:rPr>
        <w:t>admin</w:t>
      </w:r>
    </w:p>
    <w:p w14:paraId="114DA164" w14:textId="77777777" w:rsidR="00270D2C" w:rsidRPr="00270D2C" w:rsidRDefault="00270D2C" w:rsidP="00F41ABA">
      <w:pPr>
        <w:numPr>
          <w:ilvl w:val="1"/>
          <w:numId w:val="78"/>
        </w:numPr>
        <w:spacing w:before="100" w:beforeAutospacing="1" w:after="100" w:afterAutospacing="1" w:line="276" w:lineRule="auto"/>
      </w:pPr>
      <w:r w:rsidRPr="00270D2C">
        <w:t xml:space="preserve">Password: </w:t>
      </w:r>
      <w:r w:rsidRPr="00270D2C">
        <w:rPr>
          <w:rFonts w:ascii="Courier New" w:hAnsi="Courier New" w:cs="Courier New"/>
          <w:sz w:val="20"/>
          <w:szCs w:val="20"/>
        </w:rPr>
        <w:t>pca</w:t>
      </w:r>
    </w:p>
    <w:p w14:paraId="6A35429B" w14:textId="77777777" w:rsidR="00270D2C" w:rsidRPr="00270D2C" w:rsidRDefault="00270D2C" w:rsidP="00F41ABA">
      <w:pPr>
        <w:numPr>
          <w:ilvl w:val="0"/>
          <w:numId w:val="78"/>
        </w:numPr>
        <w:spacing w:before="100" w:beforeAutospacing="1" w:after="100" w:afterAutospacing="1" w:line="276" w:lineRule="auto"/>
      </w:pPr>
      <w:r w:rsidRPr="00270D2C">
        <w:t>Generate the full flight timetable (~15 seconds)</w:t>
      </w:r>
    </w:p>
    <w:p w14:paraId="64008A35" w14:textId="77777777" w:rsidR="00270D2C" w:rsidRPr="00270D2C" w:rsidRDefault="00270D2C" w:rsidP="00F41ABA">
      <w:pPr>
        <w:pStyle w:val="Heading2"/>
        <w:spacing w:line="276" w:lineRule="auto"/>
      </w:pPr>
      <w:bookmarkStart w:id="5" w:name="_Toc224935379"/>
      <w:r w:rsidRPr="00270D2C">
        <w:t>Accessing the System</w:t>
      </w:r>
      <w:bookmarkEnd w:id="5"/>
    </w:p>
    <w:p w14:paraId="03C2F3EA" w14:textId="77777777" w:rsidR="00270D2C" w:rsidRPr="00270D2C" w:rsidRDefault="00270D2C" w:rsidP="00F41ABA">
      <w:pPr>
        <w:spacing w:before="100" w:beforeAutospacing="1" w:after="100" w:afterAutospacing="1" w:line="276" w:lineRule="auto"/>
      </w:pPr>
      <w:r w:rsidRPr="00270D2C">
        <w:t>Once running, access the application through: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885"/>
        <w:gridCol w:w="3780"/>
      </w:tblGrid>
      <w:tr w:rsidR="00270D2C" w:rsidRPr="00270D2C" w14:paraId="691F1F85" w14:textId="77777777" w:rsidTr="00270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6914179F" w14:textId="77777777" w:rsidR="00270D2C" w:rsidRPr="00270D2C" w:rsidRDefault="00270D2C" w:rsidP="00F41ABA">
            <w:pPr>
              <w:spacing w:line="276" w:lineRule="auto"/>
              <w:jc w:val="center"/>
            </w:pPr>
            <w:r w:rsidRPr="00270D2C">
              <w:t>Component</w:t>
            </w:r>
          </w:p>
        </w:tc>
        <w:tc>
          <w:tcPr>
            <w:tcW w:w="3780" w:type="dxa"/>
            <w:hideMark/>
          </w:tcPr>
          <w:p w14:paraId="42DB10C5" w14:textId="77777777" w:rsidR="00270D2C" w:rsidRPr="00270D2C" w:rsidRDefault="00270D2C" w:rsidP="00F41AB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0D2C">
              <w:t>URL</w:t>
            </w:r>
          </w:p>
        </w:tc>
      </w:tr>
      <w:tr w:rsidR="00270D2C" w:rsidRPr="00270D2C" w14:paraId="7857FDA4" w14:textId="77777777" w:rsidTr="00270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6A0915DE" w14:textId="77777777" w:rsidR="00270D2C" w:rsidRPr="00270D2C" w:rsidRDefault="00270D2C" w:rsidP="00F41ABA">
            <w:pPr>
              <w:spacing w:line="276" w:lineRule="auto"/>
              <w:rPr>
                <w:b w:val="0"/>
                <w:bCs w:val="0"/>
              </w:rPr>
            </w:pPr>
            <w:r w:rsidRPr="00270D2C">
              <w:rPr>
                <w:b w:val="0"/>
                <w:bCs w:val="0"/>
              </w:rPr>
              <w:t>Frontend</w:t>
            </w:r>
          </w:p>
        </w:tc>
        <w:tc>
          <w:tcPr>
            <w:tcW w:w="3780" w:type="dxa"/>
            <w:hideMark/>
          </w:tcPr>
          <w:p w14:paraId="7998DCB5" w14:textId="77777777" w:rsidR="00270D2C" w:rsidRPr="00270D2C" w:rsidRDefault="00270D2C" w:rsidP="00F41A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tgtFrame="_new" w:history="1">
              <w:r w:rsidRPr="00270D2C">
                <w:rPr>
                  <w:color w:val="0000FF"/>
                  <w:u w:val="single"/>
                </w:rPr>
                <w:t>http://localhost:3000</w:t>
              </w:r>
            </w:hyperlink>
          </w:p>
        </w:tc>
      </w:tr>
      <w:tr w:rsidR="00270D2C" w:rsidRPr="00270D2C" w14:paraId="5A3EE887" w14:textId="77777777" w:rsidTr="00270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62AA8060" w14:textId="77777777" w:rsidR="00270D2C" w:rsidRPr="00270D2C" w:rsidRDefault="00270D2C" w:rsidP="00F41ABA">
            <w:pPr>
              <w:spacing w:line="276" w:lineRule="auto"/>
              <w:rPr>
                <w:b w:val="0"/>
                <w:bCs w:val="0"/>
              </w:rPr>
            </w:pPr>
            <w:r w:rsidRPr="00270D2C">
              <w:rPr>
                <w:b w:val="0"/>
                <w:bCs w:val="0"/>
              </w:rPr>
              <w:t>Backend API</w:t>
            </w:r>
          </w:p>
        </w:tc>
        <w:tc>
          <w:tcPr>
            <w:tcW w:w="3780" w:type="dxa"/>
            <w:hideMark/>
          </w:tcPr>
          <w:p w14:paraId="420BD032" w14:textId="77777777" w:rsidR="00270D2C" w:rsidRPr="00270D2C" w:rsidRDefault="00270D2C" w:rsidP="00F41ABA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tgtFrame="_new" w:history="1">
              <w:r w:rsidRPr="00270D2C">
                <w:rPr>
                  <w:color w:val="0000FF"/>
                  <w:u w:val="single"/>
                </w:rPr>
                <w:t>http://localhost:5000/api/health</w:t>
              </w:r>
            </w:hyperlink>
          </w:p>
        </w:tc>
      </w:tr>
    </w:tbl>
    <w:p w14:paraId="05B7AD83" w14:textId="4525D6E3" w:rsidR="002C6D3B" w:rsidRDefault="00270D2C" w:rsidP="00F41ABA">
      <w:pPr>
        <w:pStyle w:val="Caption"/>
        <w:spacing w:line="276" w:lineRule="auto"/>
        <w:rPr>
          <w:color w:val="000000" w:themeColor="background1"/>
        </w:rPr>
      </w:pPr>
      <w:bookmarkStart w:id="6" w:name="_Toc224935528"/>
      <w:r w:rsidRPr="00270D2C">
        <w:rPr>
          <w:color w:val="000000" w:themeColor="background1"/>
        </w:rPr>
        <w:t xml:space="preserve">Table </w:t>
      </w:r>
      <w:r w:rsidRPr="00270D2C">
        <w:rPr>
          <w:color w:val="000000" w:themeColor="background1"/>
        </w:rPr>
        <w:fldChar w:fldCharType="begin"/>
      </w:r>
      <w:r w:rsidRPr="00270D2C">
        <w:rPr>
          <w:color w:val="000000" w:themeColor="background1"/>
        </w:rPr>
        <w:instrText xml:space="preserve"> SEQ Table \* ARABIC </w:instrText>
      </w:r>
      <w:r w:rsidRPr="00270D2C">
        <w:rPr>
          <w:color w:val="000000" w:themeColor="background1"/>
        </w:rPr>
        <w:fldChar w:fldCharType="separate"/>
      </w:r>
      <w:r w:rsidRPr="00270D2C">
        <w:rPr>
          <w:noProof/>
          <w:color w:val="000000" w:themeColor="background1"/>
        </w:rPr>
        <w:t>1</w:t>
      </w:r>
      <w:r w:rsidRPr="00270D2C">
        <w:rPr>
          <w:color w:val="000000" w:themeColor="background1"/>
        </w:rPr>
        <w:fldChar w:fldCharType="end"/>
      </w:r>
      <w:r w:rsidRPr="00270D2C">
        <w:rPr>
          <w:color w:val="000000" w:themeColor="background1"/>
        </w:rPr>
        <w:t>: System URL</w:t>
      </w:r>
      <w:bookmarkEnd w:id="6"/>
    </w:p>
    <w:p w14:paraId="56EDA0CA" w14:textId="77777777" w:rsidR="00270D2C" w:rsidRDefault="00270D2C" w:rsidP="00F41ABA">
      <w:pPr>
        <w:spacing w:line="276" w:lineRule="auto"/>
      </w:pPr>
    </w:p>
    <w:p w14:paraId="4B8BC824" w14:textId="77777777" w:rsidR="00270D2C" w:rsidRPr="00270D2C" w:rsidRDefault="00270D2C" w:rsidP="00F41ABA">
      <w:pPr>
        <w:pStyle w:val="Heading2"/>
        <w:spacing w:line="276" w:lineRule="auto"/>
      </w:pPr>
      <w:bookmarkStart w:id="7" w:name="_Toc224935380"/>
      <w:r w:rsidRPr="00270D2C">
        <w:t>Stopping and Restarting</w:t>
      </w:r>
      <w:bookmarkEnd w:id="7"/>
    </w:p>
    <w:p w14:paraId="4C89EB30" w14:textId="77777777" w:rsidR="00270D2C" w:rsidRPr="00EB554A" w:rsidRDefault="00270D2C" w:rsidP="00F41ABA">
      <w:pPr>
        <w:spacing w:before="100" w:beforeAutospacing="1" w:after="100" w:afterAutospacing="1" w:line="276" w:lineRule="auto"/>
        <w:outlineLvl w:val="2"/>
        <w:rPr>
          <w:rStyle w:val="Strong"/>
        </w:rPr>
      </w:pPr>
      <w:bookmarkStart w:id="8" w:name="_Toc224935381"/>
      <w:r w:rsidRPr="00EB554A">
        <w:rPr>
          <w:rStyle w:val="Strong"/>
        </w:rPr>
        <w:t>Stop all services:</w:t>
      </w:r>
      <w:bookmarkEnd w:id="8"/>
    </w:p>
    <w:p w14:paraId="62106FAB" w14:textId="77777777" w:rsidR="00270D2C" w:rsidRP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stop</w:t>
      </w:r>
    </w:p>
    <w:p w14:paraId="2B98EE28" w14:textId="77777777" w:rsidR="00270D2C" w:rsidRPr="00EB554A" w:rsidRDefault="00270D2C" w:rsidP="00F41ABA">
      <w:pPr>
        <w:spacing w:before="100" w:beforeAutospacing="1" w:after="100" w:afterAutospacing="1" w:line="276" w:lineRule="auto"/>
        <w:outlineLvl w:val="2"/>
        <w:rPr>
          <w:rStyle w:val="Strong"/>
        </w:rPr>
      </w:pPr>
      <w:bookmarkStart w:id="9" w:name="_Toc224935382"/>
      <w:r w:rsidRPr="00EB554A">
        <w:rPr>
          <w:rStyle w:val="Strong"/>
        </w:rPr>
        <w:t>Restart services:</w:t>
      </w:r>
      <w:bookmarkEnd w:id="9"/>
    </w:p>
    <w:p w14:paraId="24F531C0" w14:textId="77777777" w:rsidR="00270D2C" w:rsidRPr="00270D2C" w:rsidRDefault="00270D2C" w:rsidP="00F4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restart</w:t>
      </w:r>
    </w:p>
    <w:p w14:paraId="70B8B79E" w14:textId="77777777" w:rsidR="00270D2C" w:rsidRDefault="00270D2C" w:rsidP="00F41ABA">
      <w:pPr>
        <w:spacing w:line="276" w:lineRule="auto"/>
      </w:pPr>
    </w:p>
    <w:p w14:paraId="33068FDA" w14:textId="54EC7736" w:rsidR="00270D2C" w:rsidRDefault="00270D2C" w:rsidP="00F41ABA">
      <w:pPr>
        <w:pStyle w:val="Heading2"/>
        <w:spacing w:line="276" w:lineRule="auto"/>
      </w:pPr>
      <w:bookmarkStart w:id="10" w:name="_Toc224935383"/>
      <w:r>
        <w:t>Summary:</w:t>
      </w:r>
      <w:bookmarkEnd w:id="10"/>
    </w:p>
    <w:p w14:paraId="1C9BEAF1" w14:textId="77777777" w:rsidR="00270D2C" w:rsidRDefault="00270D2C" w:rsidP="00F41ABA">
      <w:pPr>
        <w:pStyle w:val="NormalWeb"/>
        <w:spacing w:line="276" w:lineRule="auto"/>
      </w:pPr>
      <w:r>
        <w:t>The installation process consists of:</w:t>
      </w:r>
    </w:p>
    <w:p w14:paraId="2490E9F5" w14:textId="77777777" w:rsidR="00270D2C" w:rsidRDefault="00270D2C" w:rsidP="00F41ABA">
      <w:pPr>
        <w:pStyle w:val="NormalWeb"/>
        <w:numPr>
          <w:ilvl w:val="0"/>
          <w:numId w:val="79"/>
        </w:numPr>
        <w:spacing w:line="276" w:lineRule="auto"/>
      </w:pPr>
      <w:r>
        <w:t>Cloning the repository</w:t>
      </w:r>
    </w:p>
    <w:p w14:paraId="666C1DA4" w14:textId="77777777" w:rsidR="00270D2C" w:rsidRDefault="00270D2C" w:rsidP="00F41ABA">
      <w:pPr>
        <w:pStyle w:val="NormalWeb"/>
        <w:numPr>
          <w:ilvl w:val="0"/>
          <w:numId w:val="79"/>
        </w:numPr>
        <w:spacing w:line="276" w:lineRule="auto"/>
      </w:pPr>
      <w:r>
        <w:t>Running setup</w:t>
      </w:r>
    </w:p>
    <w:p w14:paraId="5CB9FAE9" w14:textId="77777777" w:rsidR="00270D2C" w:rsidRDefault="00270D2C" w:rsidP="00F41ABA">
      <w:pPr>
        <w:pStyle w:val="NormalWeb"/>
        <w:numPr>
          <w:ilvl w:val="0"/>
          <w:numId w:val="79"/>
        </w:numPr>
        <w:spacing w:line="276" w:lineRule="auto"/>
      </w:pPr>
      <w:r>
        <w:t>Starting services with Docker</w:t>
      </w:r>
    </w:p>
    <w:p w14:paraId="65DBB0C8" w14:textId="77777777" w:rsidR="00270D2C" w:rsidRDefault="00270D2C" w:rsidP="00F41ABA">
      <w:pPr>
        <w:pStyle w:val="NormalWeb"/>
        <w:numPr>
          <w:ilvl w:val="0"/>
          <w:numId w:val="79"/>
        </w:numPr>
        <w:spacing w:line="276" w:lineRule="auto"/>
      </w:pPr>
      <w:r>
        <w:t>Accessing the system via localhost</w:t>
      </w:r>
    </w:p>
    <w:p w14:paraId="53AD32D9" w14:textId="65F47D6B" w:rsidR="00270D2C" w:rsidRPr="00270D2C" w:rsidRDefault="00270D2C" w:rsidP="00F41ABA">
      <w:pPr>
        <w:pStyle w:val="NormalWeb"/>
        <w:spacing w:line="276" w:lineRule="auto"/>
      </w:pPr>
      <w:r>
        <w:t>This setup ensures all components (frontend, backend, and database) run together in a consistent environment.</w:t>
      </w:r>
    </w:p>
    <w:p w14:paraId="0946BAC0" w14:textId="77777777" w:rsidR="009D08E3" w:rsidRDefault="001B1EAF" w:rsidP="00F41ABA">
      <w:pPr>
        <w:pStyle w:val="Heading1"/>
        <w:spacing w:line="276" w:lineRule="auto"/>
      </w:pPr>
      <w:bookmarkStart w:id="11" w:name="_Toc224935384"/>
      <w:r>
        <w:t>Login</w:t>
      </w:r>
      <w:bookmarkEnd w:id="11"/>
    </w:p>
    <w:p w14:paraId="0AAB16B8" w14:textId="77777777" w:rsidR="009D08E3" w:rsidRDefault="009D08E3" w:rsidP="00F41ABA">
      <w:pPr>
        <w:pStyle w:val="Heading1"/>
        <w:keepNext/>
        <w:numPr>
          <w:ilvl w:val="0"/>
          <w:numId w:val="0"/>
        </w:numPr>
        <w:spacing w:line="276" w:lineRule="auto"/>
      </w:pPr>
      <w:bookmarkStart w:id="12" w:name="_Toc224935385"/>
      <w:r>
        <w:rPr>
          <w:noProof/>
        </w:rPr>
        <w:drawing>
          <wp:inline distT="0" distB="0" distL="0" distR="0" wp14:anchorId="1E59A032" wp14:editId="4142D98F">
            <wp:extent cx="3133718" cy="3008431"/>
            <wp:effectExtent l="0" t="0" r="3810" b="1905"/>
            <wp:docPr id="5068720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2016" name="Picture 5068720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22" cy="30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0D2BC171" w14:textId="6B4FAAF6" w:rsidR="001B1EAF" w:rsidRPr="009D08E3" w:rsidRDefault="009D08E3" w:rsidP="00F41ABA">
      <w:pPr>
        <w:pStyle w:val="Caption"/>
        <w:spacing w:line="276" w:lineRule="auto"/>
        <w:rPr>
          <w:color w:val="000000" w:themeColor="background1"/>
        </w:rPr>
      </w:pPr>
      <w:bookmarkStart w:id="13" w:name="_Toc224935570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Login</w:t>
      </w:r>
      <w:bookmarkEnd w:id="13"/>
    </w:p>
    <w:p w14:paraId="03D9F5FF" w14:textId="77777777" w:rsidR="009D08E3" w:rsidRDefault="009D08E3" w:rsidP="00F41ABA">
      <w:pPr>
        <w:spacing w:line="276" w:lineRule="auto"/>
      </w:pPr>
    </w:p>
    <w:p w14:paraId="47347EDC" w14:textId="79EB5F35" w:rsidR="009D08E3" w:rsidRDefault="009D08E3" w:rsidP="00F41ABA">
      <w:pPr>
        <w:spacing w:line="276" w:lineRule="auto"/>
      </w:pPr>
      <w:r>
        <w:t xml:space="preserve">The </w:t>
      </w:r>
      <w:r w:rsidRPr="009D08E3">
        <w:rPr>
          <w:rStyle w:val="Strong"/>
          <w:b w:val="0"/>
          <w:bCs w:val="0"/>
        </w:rPr>
        <w:t>Login page</w:t>
      </w:r>
      <w:r>
        <w:t xml:space="preserve"> allows users to securely access the Panther Cloud Air system.</w:t>
      </w:r>
    </w:p>
    <w:p w14:paraId="51293E41" w14:textId="77777777" w:rsidR="009D08E3" w:rsidRDefault="009D08E3" w:rsidP="00F41ABA">
      <w:pPr>
        <w:spacing w:line="276" w:lineRule="auto"/>
      </w:pPr>
    </w:p>
    <w:p w14:paraId="3CB947BC" w14:textId="5D0D3003" w:rsidR="009D08E3" w:rsidRDefault="009D08E3" w:rsidP="00F41ABA">
      <w:pPr>
        <w:pStyle w:val="Heading2"/>
        <w:spacing w:line="276" w:lineRule="auto"/>
      </w:pPr>
      <w:bookmarkStart w:id="14" w:name="_Toc224935386"/>
      <w:r>
        <w:t>How to Log In</w:t>
      </w:r>
      <w:bookmarkEnd w:id="14"/>
    </w:p>
    <w:p w14:paraId="4EFEB4EB" w14:textId="464874ED" w:rsidR="009D08E3" w:rsidRDefault="009D08E3" w:rsidP="00F41ABA">
      <w:pPr>
        <w:pStyle w:val="TOCHeading"/>
      </w:pPr>
      <w:r>
        <w:t>Enter Credentials</w:t>
      </w:r>
    </w:p>
    <w:p w14:paraId="6AB31394" w14:textId="77777777" w:rsidR="009D08E3" w:rsidRDefault="009D08E3" w:rsidP="00F41ABA">
      <w:pPr>
        <w:pStyle w:val="NormalWeb"/>
        <w:spacing w:line="276" w:lineRule="auto"/>
      </w:pPr>
      <w:r>
        <w:t>Users must enter:</w:t>
      </w:r>
    </w:p>
    <w:p w14:paraId="7302F306" w14:textId="77777777" w:rsidR="009D08E3" w:rsidRDefault="009D08E3" w:rsidP="00F41ABA">
      <w:pPr>
        <w:pStyle w:val="NormalWeb"/>
        <w:numPr>
          <w:ilvl w:val="0"/>
          <w:numId w:val="68"/>
        </w:numPr>
        <w:spacing w:line="276" w:lineRule="auto"/>
      </w:pPr>
      <w:r>
        <w:rPr>
          <w:rStyle w:val="Strong"/>
        </w:rPr>
        <w:t>Username</w:t>
      </w:r>
    </w:p>
    <w:p w14:paraId="53321A59" w14:textId="77777777" w:rsidR="009D08E3" w:rsidRDefault="009D08E3" w:rsidP="00F41ABA">
      <w:pPr>
        <w:pStyle w:val="NormalWeb"/>
        <w:numPr>
          <w:ilvl w:val="0"/>
          <w:numId w:val="68"/>
        </w:numPr>
        <w:spacing w:line="276" w:lineRule="auto"/>
      </w:pPr>
      <w:r>
        <w:rPr>
          <w:rStyle w:val="Strong"/>
        </w:rPr>
        <w:t>Password</w:t>
      </w:r>
    </w:p>
    <w:p w14:paraId="4429BB32" w14:textId="77777777" w:rsidR="009D08E3" w:rsidRDefault="009D08E3" w:rsidP="00F41ABA">
      <w:pPr>
        <w:pStyle w:val="NormalWeb"/>
        <w:spacing w:line="276" w:lineRule="auto"/>
      </w:pPr>
      <w:r>
        <w:t>Password input is masked for security, with an option to toggle visibility.</w:t>
      </w:r>
    </w:p>
    <w:p w14:paraId="32931B48" w14:textId="6A7C450D" w:rsidR="009D08E3" w:rsidRDefault="009D08E3" w:rsidP="00F41ABA">
      <w:pPr>
        <w:pStyle w:val="TOCHeading"/>
      </w:pPr>
      <w:r>
        <w:t>Submit Login</w:t>
      </w:r>
    </w:p>
    <w:p w14:paraId="286915AD" w14:textId="4189228E" w:rsidR="009D08E3" w:rsidRDefault="009D08E3" w:rsidP="00F41ABA">
      <w:pPr>
        <w:pStyle w:val="ListParagraph"/>
        <w:numPr>
          <w:ilvl w:val="0"/>
          <w:numId w:val="69"/>
        </w:numPr>
        <w:spacing w:line="276" w:lineRule="auto"/>
      </w:pPr>
      <w:r>
        <w:t xml:space="preserve">Click the </w:t>
      </w:r>
      <w:r>
        <w:rPr>
          <w:rStyle w:val="Strong"/>
        </w:rPr>
        <w:t>Sign In</w:t>
      </w:r>
      <w:r>
        <w:t xml:space="preserve"> button to access the system</w:t>
      </w:r>
    </w:p>
    <w:p w14:paraId="37210353" w14:textId="77777777" w:rsidR="009D08E3" w:rsidRDefault="009D08E3" w:rsidP="00F41ABA">
      <w:pPr>
        <w:spacing w:line="276" w:lineRule="auto"/>
      </w:pPr>
    </w:p>
    <w:p w14:paraId="1566EF79" w14:textId="2C297FC5" w:rsidR="009D08E3" w:rsidRDefault="009D08E3" w:rsidP="00F41ABA">
      <w:pPr>
        <w:pStyle w:val="TOCHeading"/>
      </w:pPr>
      <w:r>
        <w:t>Error Handling</w:t>
      </w:r>
    </w:p>
    <w:p w14:paraId="6AD90373" w14:textId="77777777" w:rsidR="009D08E3" w:rsidRDefault="009D08E3" w:rsidP="00F41ABA">
      <w:pPr>
        <w:keepNext/>
        <w:spacing w:line="276" w:lineRule="auto"/>
      </w:pPr>
      <w:r>
        <w:rPr>
          <w:noProof/>
        </w:rPr>
        <w:drawing>
          <wp:inline distT="0" distB="0" distL="0" distR="0" wp14:anchorId="7F16C205" wp14:editId="728839AD">
            <wp:extent cx="4306186" cy="3977241"/>
            <wp:effectExtent l="0" t="0" r="0" b="0"/>
            <wp:docPr id="13329841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4122" name="Picture 13329841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19" cy="40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EBED" w14:textId="1903AFED" w:rsidR="009D08E3" w:rsidRDefault="009D08E3" w:rsidP="00F41ABA">
      <w:pPr>
        <w:pStyle w:val="Caption"/>
        <w:spacing w:line="276" w:lineRule="auto"/>
        <w:rPr>
          <w:color w:val="000000" w:themeColor="background1"/>
        </w:rPr>
      </w:pPr>
      <w:bookmarkStart w:id="15" w:name="_Toc224935571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 w:rsidRPr="009D08E3">
        <w:rPr>
          <w:noProof/>
          <w:color w:val="000000" w:themeColor="background1"/>
        </w:rPr>
        <w:t>2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Login Error Handling</w:t>
      </w:r>
      <w:bookmarkEnd w:id="15"/>
    </w:p>
    <w:p w14:paraId="07E04BEF" w14:textId="77777777" w:rsidR="009D08E3" w:rsidRDefault="009D08E3" w:rsidP="00F41ABA">
      <w:pPr>
        <w:pStyle w:val="NormalWeb"/>
        <w:spacing w:line="276" w:lineRule="auto"/>
      </w:pPr>
      <w:r>
        <w:t>If incorrect credentials are entered:</w:t>
      </w:r>
    </w:p>
    <w:p w14:paraId="42CDB61D" w14:textId="77777777" w:rsidR="009D08E3" w:rsidRDefault="009D08E3" w:rsidP="00F41ABA">
      <w:pPr>
        <w:pStyle w:val="NormalWeb"/>
        <w:numPr>
          <w:ilvl w:val="0"/>
          <w:numId w:val="70"/>
        </w:numPr>
        <w:spacing w:line="276" w:lineRule="auto"/>
      </w:pPr>
      <w:r>
        <w:lastRenderedPageBreak/>
        <w:t xml:space="preserve">The system displays: </w:t>
      </w:r>
      <w:r>
        <w:rPr>
          <w:rStyle w:val="Strong"/>
        </w:rPr>
        <w:t>“Invalid username or password”</w:t>
      </w:r>
    </w:p>
    <w:p w14:paraId="68D04967" w14:textId="77777777" w:rsidR="009D08E3" w:rsidRDefault="009D08E3" w:rsidP="00F41ABA">
      <w:pPr>
        <w:pStyle w:val="NormalWeb"/>
        <w:numPr>
          <w:ilvl w:val="0"/>
          <w:numId w:val="70"/>
        </w:numPr>
        <w:spacing w:line="276" w:lineRule="auto"/>
      </w:pPr>
      <w:r>
        <w:t>Access is denied until valid credentials are provided</w:t>
      </w:r>
    </w:p>
    <w:p w14:paraId="56685E30" w14:textId="3449ABE6" w:rsidR="009D08E3" w:rsidRDefault="009D08E3" w:rsidP="00F41ABA">
      <w:pPr>
        <w:pStyle w:val="TOCHeading"/>
      </w:pPr>
      <w:r>
        <w:t>Additional Features</w:t>
      </w:r>
    </w:p>
    <w:p w14:paraId="46F679A8" w14:textId="5E4B059E" w:rsidR="009D08E3" w:rsidRDefault="009D08E3" w:rsidP="00F41ABA">
      <w:pPr>
        <w:pStyle w:val="NormalWeb"/>
        <w:numPr>
          <w:ilvl w:val="0"/>
          <w:numId w:val="69"/>
        </w:numPr>
        <w:spacing w:line="276" w:lineRule="auto"/>
      </w:pPr>
      <w:r w:rsidRPr="009D08E3">
        <w:rPr>
          <w:rStyle w:val="Strong"/>
        </w:rPr>
        <w:t>Forgot username/password?</w:t>
      </w:r>
      <w:r>
        <w:t xml:space="preserve"> link allows users to initiate account recovery</w:t>
      </w:r>
    </w:p>
    <w:p w14:paraId="6C5E6EB7" w14:textId="7C2DEA50" w:rsidR="009D08E3" w:rsidRPr="009D08E3" w:rsidRDefault="009D08E3" w:rsidP="00F41ABA">
      <w:pPr>
        <w:pStyle w:val="NormalWeb"/>
        <w:numPr>
          <w:ilvl w:val="0"/>
          <w:numId w:val="69"/>
        </w:numPr>
        <w:spacing w:line="276" w:lineRule="auto"/>
      </w:pPr>
      <w:r>
        <w:t>Login fields must be completed before submission</w:t>
      </w:r>
    </w:p>
    <w:p w14:paraId="4F76ADC8" w14:textId="3A79BC5C" w:rsidR="009D08E3" w:rsidRDefault="009D08E3" w:rsidP="00F41ABA">
      <w:pPr>
        <w:pStyle w:val="TOCHeading"/>
      </w:pPr>
      <w:r>
        <w:t>Usage Notes</w:t>
      </w:r>
    </w:p>
    <w:p w14:paraId="06680D13" w14:textId="5914792F" w:rsidR="009D08E3" w:rsidRDefault="009D08E3" w:rsidP="00F41ABA">
      <w:pPr>
        <w:pStyle w:val="NormalWeb"/>
        <w:numPr>
          <w:ilvl w:val="0"/>
          <w:numId w:val="71"/>
        </w:numPr>
        <w:spacing w:line="276" w:lineRule="auto"/>
      </w:pPr>
      <w:r>
        <w:t>Users must have an active account to log in</w:t>
      </w:r>
    </w:p>
    <w:p w14:paraId="71EFB632" w14:textId="3D496B47" w:rsidR="009D08E3" w:rsidRPr="009D08E3" w:rsidRDefault="009D08E3" w:rsidP="00F41ABA">
      <w:pPr>
        <w:pStyle w:val="NormalWeb"/>
        <w:numPr>
          <w:ilvl w:val="0"/>
          <w:numId w:val="71"/>
        </w:numPr>
        <w:spacing w:line="276" w:lineRule="auto"/>
      </w:pPr>
      <w:r>
        <w:t>Multiple failed attempts may trigger account restrictions (based on system rules)</w:t>
      </w:r>
    </w:p>
    <w:p w14:paraId="0AB6B07A" w14:textId="20F4E9CF" w:rsidR="001B1EAF" w:rsidRDefault="001B1EAF" w:rsidP="00F41ABA">
      <w:pPr>
        <w:pStyle w:val="Heading1"/>
        <w:spacing w:line="276" w:lineRule="auto"/>
      </w:pPr>
      <w:bookmarkStart w:id="16" w:name="_Toc224935387"/>
      <w:r>
        <w:t>Home Page</w:t>
      </w:r>
      <w:bookmarkEnd w:id="16"/>
    </w:p>
    <w:p w14:paraId="16987506" w14:textId="77777777" w:rsidR="00FB2C56" w:rsidRDefault="00FB2C56" w:rsidP="00F41ABA">
      <w:pPr>
        <w:pStyle w:val="NormalWeb"/>
        <w:spacing w:line="276" w:lineRule="auto"/>
      </w:pPr>
      <w:r>
        <w:t>The Home Page serves as the central dashboard for the Panther Cloud Air system. It provides users with a quick overview of airline operations, access to key system features, and real-time flight information.</w:t>
      </w:r>
    </w:p>
    <w:p w14:paraId="71CE3793" w14:textId="77777777" w:rsidR="00FB2C56" w:rsidRDefault="00FB2C56" w:rsidP="00F41ABA">
      <w:pPr>
        <w:pStyle w:val="NormalWeb"/>
        <w:spacing w:line="276" w:lineRule="auto"/>
      </w:pPr>
      <w:r>
        <w:t>When users log in, they are presented with a summary of current operations, including flight activity, system status, and navigation options.</w:t>
      </w:r>
    </w:p>
    <w:p w14:paraId="2EADAF5C" w14:textId="47B8A6C1" w:rsidR="00882846" w:rsidRDefault="00C678D9" w:rsidP="00F41ABA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1391E832" wp14:editId="71ECFF26">
            <wp:extent cx="6400800" cy="2894330"/>
            <wp:effectExtent l="0" t="0" r="0" b="1270"/>
            <wp:docPr id="1414193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3309" name="Picture 1414193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A13" w14:textId="47B8A6C1" w:rsidR="00C678D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17" w:name="_Toc224935572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3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Home Page</w:t>
      </w:r>
      <w:bookmarkEnd w:id="17"/>
    </w:p>
    <w:p w14:paraId="554D583E" w14:textId="77777777" w:rsidR="00FB2C56" w:rsidRDefault="00FB2C56" w:rsidP="00F41ABA">
      <w:pPr>
        <w:pStyle w:val="Heading2"/>
        <w:spacing w:line="276" w:lineRule="auto"/>
      </w:pPr>
      <w:bookmarkStart w:id="18" w:name="_Toc224935388"/>
      <w:r>
        <w:t>Navigation Menu (Left Sidebar)</w:t>
      </w:r>
      <w:bookmarkEnd w:id="18"/>
    </w:p>
    <w:p w14:paraId="133F36D1" w14:textId="77777777" w:rsidR="00FB2C56" w:rsidRDefault="00FB2C56" w:rsidP="00F41ABA">
      <w:pPr>
        <w:pStyle w:val="NormalWeb"/>
        <w:spacing w:line="276" w:lineRule="auto"/>
      </w:pPr>
      <w:r>
        <w:t>The left-hand sidebar provides access to all major system features.</w:t>
      </w:r>
    </w:p>
    <w:p w14:paraId="7E983396" w14:textId="34DA581C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lastRenderedPageBreak/>
        <w:t>Home</w:t>
      </w:r>
      <w:r w:rsidRPr="00326B02">
        <w:t xml:space="preserve"> – Returns to the main dashboard</w:t>
      </w:r>
    </w:p>
    <w:p w14:paraId="3000001F" w14:textId="272CA0A5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Search Flights</w:t>
      </w:r>
      <w:r w:rsidRPr="00326B02">
        <w:t xml:space="preserve"> – Search for available routes and fares</w:t>
      </w:r>
    </w:p>
    <w:p w14:paraId="0B117E0E" w14:textId="1003D156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Flight Status</w:t>
      </w:r>
      <w:r w:rsidRPr="00326B02">
        <w:t xml:space="preserve"> – View real-time status of flights</w:t>
      </w:r>
    </w:p>
    <w:p w14:paraId="391D9BEE" w14:textId="7F1C518F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Timetable</w:t>
      </w:r>
      <w:r w:rsidRPr="00326B02">
        <w:t xml:space="preserve"> – View the full flight schedule across all routes</w:t>
      </w:r>
    </w:p>
    <w:p w14:paraId="3FF3BFD2" w14:textId="12A2820D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Simulation</w:t>
      </w:r>
      <w:r w:rsidRPr="00326B02">
        <w:t xml:space="preserve"> – Access simulation data, delays, and performance metrics</w:t>
      </w:r>
    </w:p>
    <w:p w14:paraId="0512A446" w14:textId="36ED2712" w:rsidR="00326B02" w:rsidRPr="00326B02" w:rsidRDefault="00326B02" w:rsidP="00F41ABA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Admin Dashboard</w:t>
      </w:r>
      <w:r w:rsidRPr="00326B02">
        <w:t xml:space="preserve"> – Manage users and monitor system operations (admin access only)</w:t>
      </w:r>
    </w:p>
    <w:p w14:paraId="3CD85584" w14:textId="52557F7F" w:rsidR="00C678D9" w:rsidRDefault="00FB2C56" w:rsidP="00F41ABA">
      <w:pPr>
        <w:pStyle w:val="NormalWeb"/>
        <w:spacing w:line="276" w:lineRule="auto"/>
      </w:pPr>
      <w:r>
        <w:t>This menu is always accessible and allows users to navigate the system efficiently.</w:t>
      </w:r>
    </w:p>
    <w:p w14:paraId="3EB3C5D9" w14:textId="77777777" w:rsidR="00FB2C56" w:rsidRDefault="00FB2C56" w:rsidP="00F41ABA">
      <w:pPr>
        <w:pStyle w:val="Heading2"/>
        <w:spacing w:line="276" w:lineRule="auto"/>
      </w:pPr>
      <w:bookmarkStart w:id="19" w:name="_Toc224935389"/>
      <w:r>
        <w:t>System Status Panel</w:t>
      </w:r>
      <w:bookmarkEnd w:id="19"/>
    </w:p>
    <w:p w14:paraId="11B9E20A" w14:textId="77777777" w:rsidR="00FB2C56" w:rsidRDefault="00FB2C56" w:rsidP="00F41ABA">
      <w:pPr>
        <w:pStyle w:val="NormalWeb"/>
        <w:spacing w:line="276" w:lineRule="auto"/>
      </w:pPr>
      <w:r>
        <w:t xml:space="preserve">At the top of the Home Page, users will see the </w:t>
      </w:r>
      <w:r w:rsidRPr="00EE1C7F">
        <w:rPr>
          <w:rStyle w:val="Strong"/>
          <w:b w:val="0"/>
          <w:bCs w:val="0"/>
        </w:rPr>
        <w:t>Operations Status Panel</w:t>
      </w:r>
      <w:r>
        <w:t>.</w:t>
      </w:r>
    </w:p>
    <w:p w14:paraId="028D78E2" w14:textId="2FF75B8C" w:rsidR="00C678D9" w:rsidRPr="00C678D9" w:rsidRDefault="00C678D9" w:rsidP="00F41ABA">
      <w:pPr>
        <w:pStyle w:val="NormalWeb"/>
        <w:spacing w:line="276" w:lineRule="auto"/>
        <w:rPr>
          <w:b/>
          <w:bCs/>
        </w:rPr>
      </w:pPr>
      <w:r w:rsidRPr="00C678D9">
        <w:rPr>
          <w:b/>
          <w:bCs/>
        </w:rPr>
        <w:t>Key Information Displayed</w:t>
      </w:r>
      <w:r>
        <w:rPr>
          <w:b/>
          <w:bCs/>
        </w:rPr>
        <w:t>:</w:t>
      </w:r>
    </w:p>
    <w:p w14:paraId="4E086ED2" w14:textId="77777777" w:rsidR="00FB2C56" w:rsidRPr="00C678D9" w:rsidRDefault="00FB2C56" w:rsidP="00F41ABA">
      <w:pPr>
        <w:pStyle w:val="NormalWeb"/>
        <w:numPr>
          <w:ilvl w:val="0"/>
          <w:numId w:val="27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Current Date</w:t>
      </w:r>
    </w:p>
    <w:p w14:paraId="3490450F" w14:textId="77777777" w:rsidR="00FB2C56" w:rsidRPr="00C678D9" w:rsidRDefault="00FB2C56" w:rsidP="00F41ABA">
      <w:pPr>
        <w:pStyle w:val="NormalWeb"/>
        <w:numPr>
          <w:ilvl w:val="0"/>
          <w:numId w:val="27"/>
        </w:numPr>
        <w:spacing w:line="276" w:lineRule="auto"/>
      </w:pPr>
      <w:r w:rsidRPr="00C678D9">
        <w:rPr>
          <w:rStyle w:val="Strong"/>
          <w:b w:val="0"/>
          <w:bCs w:val="0"/>
        </w:rPr>
        <w:t>Total Airports</w:t>
      </w:r>
      <w:r w:rsidRPr="00C678D9">
        <w:rPr>
          <w:b/>
          <w:bCs/>
        </w:rPr>
        <w:t xml:space="preserve"> </w:t>
      </w:r>
      <w:r w:rsidRPr="00C678D9">
        <w:t>(31 airports)</w:t>
      </w:r>
    </w:p>
    <w:p w14:paraId="1DB610F7" w14:textId="77777777" w:rsidR="00FB2C56" w:rsidRPr="00C678D9" w:rsidRDefault="00FB2C56" w:rsidP="00F41ABA">
      <w:pPr>
        <w:pStyle w:val="NormalWeb"/>
        <w:numPr>
          <w:ilvl w:val="0"/>
          <w:numId w:val="27"/>
        </w:numPr>
        <w:spacing w:line="276" w:lineRule="auto"/>
      </w:pPr>
      <w:r w:rsidRPr="00C678D9">
        <w:rPr>
          <w:rStyle w:val="Strong"/>
          <w:b w:val="0"/>
          <w:bCs w:val="0"/>
        </w:rPr>
        <w:t>Total Aircraft</w:t>
      </w:r>
      <w:r w:rsidRPr="00C678D9">
        <w:rPr>
          <w:b/>
          <w:bCs/>
        </w:rPr>
        <w:t xml:space="preserve"> </w:t>
      </w:r>
      <w:r w:rsidRPr="00C678D9">
        <w:t>(fleet size)</w:t>
      </w:r>
    </w:p>
    <w:p w14:paraId="6CB59644" w14:textId="77777777" w:rsidR="00FB2C56" w:rsidRPr="00C678D9" w:rsidRDefault="00FB2C56" w:rsidP="00F41ABA">
      <w:pPr>
        <w:pStyle w:val="NormalWeb"/>
        <w:numPr>
          <w:ilvl w:val="0"/>
          <w:numId w:val="27"/>
        </w:numPr>
        <w:spacing w:line="276" w:lineRule="auto"/>
        <w:rPr>
          <w:rStyle w:val="Strong"/>
        </w:rPr>
      </w:pPr>
      <w:r w:rsidRPr="00C678D9">
        <w:rPr>
          <w:rStyle w:val="Strong"/>
          <w:b w:val="0"/>
          <w:bCs w:val="0"/>
        </w:rPr>
        <w:t>Number of Hubs</w:t>
      </w:r>
    </w:p>
    <w:p w14:paraId="289F9814" w14:textId="01B2D947" w:rsidR="00C678D9" w:rsidRPr="00C678D9" w:rsidRDefault="00C678D9" w:rsidP="00F41ABA">
      <w:pPr>
        <w:pStyle w:val="NormalWeb"/>
        <w:spacing w:line="276" w:lineRule="auto"/>
      </w:pPr>
      <w:r w:rsidRPr="00C678D9">
        <w:rPr>
          <w:rStyle w:val="Strong"/>
        </w:rPr>
        <w:t>Flight Metrics:</w:t>
      </w:r>
    </w:p>
    <w:p w14:paraId="3401FA96" w14:textId="77777777" w:rsidR="00FB2C56" w:rsidRDefault="00FB2C56" w:rsidP="00F41ABA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Flights Today</w:t>
      </w:r>
      <w:r>
        <w:t xml:space="preserve"> – total scheduled flights for the day</w:t>
      </w:r>
    </w:p>
    <w:p w14:paraId="4AF72043" w14:textId="77777777" w:rsidR="00FB2C56" w:rsidRDefault="00FB2C56" w:rsidP="00F41ABA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In the Air</w:t>
      </w:r>
      <w:r>
        <w:t xml:space="preserve"> – flights currently in progress</w:t>
      </w:r>
    </w:p>
    <w:p w14:paraId="059D8708" w14:textId="77777777" w:rsidR="00FB2C56" w:rsidRDefault="00FB2C56" w:rsidP="00F41ABA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Completed</w:t>
      </w:r>
      <w:r>
        <w:t xml:space="preserve"> – flights that have already arrived</w:t>
      </w:r>
    </w:p>
    <w:p w14:paraId="0751E579" w14:textId="77777777" w:rsidR="00FB2C56" w:rsidRDefault="00FB2C56" w:rsidP="00F41ABA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Remaining</w:t>
      </w:r>
      <w:r>
        <w:t xml:space="preserve"> – flights yet to depart</w:t>
      </w:r>
    </w:p>
    <w:p w14:paraId="6BDD02D5" w14:textId="77777777" w:rsidR="00FB2C56" w:rsidRDefault="00FB2C56" w:rsidP="00F41ABA">
      <w:pPr>
        <w:pStyle w:val="NormalWeb"/>
        <w:spacing w:line="276" w:lineRule="auto"/>
      </w:pPr>
      <w:r>
        <w:t>This section allows users to quickly understand the overall state of airline operations at any given time.</w:t>
      </w:r>
    </w:p>
    <w:p w14:paraId="3DD77EFB" w14:textId="77777777" w:rsidR="00326B02" w:rsidRDefault="00326B02" w:rsidP="00F41ABA">
      <w:pPr>
        <w:pStyle w:val="Heading2"/>
        <w:spacing w:line="276" w:lineRule="auto"/>
      </w:pPr>
      <w:bookmarkStart w:id="20" w:name="_Toc224935390"/>
      <w:r>
        <w:t>Flight Information Panels</w:t>
      </w:r>
      <w:bookmarkEnd w:id="20"/>
    </w:p>
    <w:p w14:paraId="0F2F4ABD" w14:textId="77777777" w:rsidR="00326B02" w:rsidRDefault="00326B02" w:rsidP="00F41ABA">
      <w:pPr>
        <w:pStyle w:val="NormalWeb"/>
        <w:spacing w:line="276" w:lineRule="auto"/>
      </w:pPr>
      <w:r>
        <w:t>The Home Page also includes real-time flight data sections.</w:t>
      </w:r>
    </w:p>
    <w:p w14:paraId="2F6D5AFE" w14:textId="6FBA3C2E" w:rsidR="00C678D9" w:rsidRPr="00C678D9" w:rsidRDefault="00C678D9" w:rsidP="00F41ABA">
      <w:pPr>
        <w:pStyle w:val="TOCHeading"/>
        <w:rPr>
          <w:rStyle w:val="Strong"/>
        </w:rPr>
      </w:pPr>
      <w:r w:rsidRPr="00C678D9">
        <w:rPr>
          <w:rStyle w:val="Strong"/>
        </w:rPr>
        <w:t>“In the Air” Panel</w:t>
      </w:r>
    </w:p>
    <w:p w14:paraId="405F6F2E" w14:textId="11487FDE" w:rsidR="00C678D9" w:rsidRDefault="00C678D9" w:rsidP="00F41ABA">
      <w:pPr>
        <w:pStyle w:val="NormalWeb"/>
        <w:spacing w:line="276" w:lineRule="auto"/>
      </w:pPr>
      <w:r>
        <w:t>Displays flights currently in progress.</w:t>
      </w:r>
    </w:p>
    <w:p w14:paraId="7749B853" w14:textId="77777777" w:rsidR="00C678D9" w:rsidRDefault="00C678D9" w:rsidP="00F41ABA">
      <w:pPr>
        <w:pStyle w:val="NormalWeb"/>
        <w:spacing w:line="276" w:lineRule="auto"/>
      </w:pPr>
      <w:r>
        <w:rPr>
          <w:rStyle w:val="Strong"/>
        </w:rPr>
        <w:t>Information Shown:</w:t>
      </w:r>
    </w:p>
    <w:p w14:paraId="62314AAD" w14:textId="77777777" w:rsidR="00C678D9" w:rsidRDefault="00C678D9" w:rsidP="00F41ABA">
      <w:pPr>
        <w:pStyle w:val="NormalWeb"/>
        <w:numPr>
          <w:ilvl w:val="0"/>
          <w:numId w:val="38"/>
        </w:numPr>
        <w:spacing w:line="276" w:lineRule="auto"/>
      </w:pPr>
      <w:r>
        <w:t>Flight number</w:t>
      </w:r>
    </w:p>
    <w:p w14:paraId="180AB8B9" w14:textId="77777777" w:rsidR="00C678D9" w:rsidRDefault="00C678D9" w:rsidP="00F41ABA">
      <w:pPr>
        <w:pStyle w:val="NormalWeb"/>
        <w:numPr>
          <w:ilvl w:val="0"/>
          <w:numId w:val="38"/>
        </w:numPr>
        <w:spacing w:line="276" w:lineRule="auto"/>
      </w:pPr>
      <w:r>
        <w:t>Route (origin → destination)</w:t>
      </w:r>
    </w:p>
    <w:p w14:paraId="6E5D5DEE" w14:textId="77777777" w:rsidR="00C678D9" w:rsidRDefault="00C678D9" w:rsidP="00F41ABA">
      <w:pPr>
        <w:pStyle w:val="NormalWeb"/>
        <w:numPr>
          <w:ilvl w:val="0"/>
          <w:numId w:val="38"/>
        </w:numPr>
        <w:spacing w:line="276" w:lineRule="auto"/>
      </w:pPr>
      <w:r>
        <w:t>Aircraft identifier</w:t>
      </w:r>
    </w:p>
    <w:p w14:paraId="0EE973AB" w14:textId="77777777" w:rsidR="00C678D9" w:rsidRDefault="00C678D9" w:rsidP="00F41ABA">
      <w:pPr>
        <w:pStyle w:val="NormalWeb"/>
        <w:numPr>
          <w:ilvl w:val="0"/>
          <w:numId w:val="38"/>
        </w:numPr>
        <w:spacing w:line="276" w:lineRule="auto"/>
      </w:pPr>
      <w:r>
        <w:t>Estimated time of arrival (ETA)</w:t>
      </w:r>
    </w:p>
    <w:p w14:paraId="2D071282" w14:textId="77777777" w:rsidR="00C678D9" w:rsidRDefault="00C678D9" w:rsidP="00F41ABA">
      <w:pPr>
        <w:pStyle w:val="NormalWeb"/>
        <w:spacing w:line="276" w:lineRule="auto"/>
      </w:pPr>
      <w:r>
        <w:lastRenderedPageBreak/>
        <w:t>This allows users to monitor active flights.</w:t>
      </w:r>
    </w:p>
    <w:p w14:paraId="4AFF5A65" w14:textId="4C2EF5DF" w:rsidR="00C678D9" w:rsidRPr="00C678D9" w:rsidRDefault="00C678D9" w:rsidP="00F41ABA">
      <w:pPr>
        <w:pStyle w:val="TOCHeading"/>
        <w:rPr>
          <w:b w:val="0"/>
          <w:bCs w:val="0"/>
        </w:rPr>
      </w:pPr>
      <w:r w:rsidRPr="00C678D9">
        <w:rPr>
          <w:rStyle w:val="Strong"/>
        </w:rPr>
        <w:t>“</w:t>
      </w:r>
      <w:r>
        <w:rPr>
          <w:rStyle w:val="Strong"/>
        </w:rPr>
        <w:t>Next Departures</w:t>
      </w:r>
      <w:r w:rsidRPr="00C678D9">
        <w:rPr>
          <w:rStyle w:val="Strong"/>
        </w:rPr>
        <w:t>” Panel</w:t>
      </w:r>
    </w:p>
    <w:p w14:paraId="6C6AFF19" w14:textId="77777777" w:rsidR="00C678D9" w:rsidRDefault="00C678D9" w:rsidP="00F41ABA">
      <w:pPr>
        <w:pStyle w:val="NormalWeb"/>
        <w:spacing w:line="276" w:lineRule="auto"/>
      </w:pPr>
      <w:r>
        <w:t>Displays upcoming scheduled flights.</w:t>
      </w:r>
    </w:p>
    <w:p w14:paraId="5FC95A0A" w14:textId="77777777" w:rsidR="00C678D9" w:rsidRDefault="00C678D9" w:rsidP="00F41ABA">
      <w:pPr>
        <w:pStyle w:val="NormalWeb"/>
        <w:spacing w:line="276" w:lineRule="auto"/>
      </w:pPr>
      <w:r>
        <w:rPr>
          <w:rStyle w:val="Strong"/>
        </w:rPr>
        <w:t>Information Shown:</w:t>
      </w:r>
    </w:p>
    <w:p w14:paraId="4A902A7E" w14:textId="77777777" w:rsidR="00C678D9" w:rsidRDefault="00C678D9" w:rsidP="00F41ABA">
      <w:pPr>
        <w:pStyle w:val="NormalWeb"/>
        <w:numPr>
          <w:ilvl w:val="0"/>
          <w:numId w:val="39"/>
        </w:numPr>
        <w:spacing w:line="276" w:lineRule="auto"/>
      </w:pPr>
      <w:r>
        <w:t>Flight number</w:t>
      </w:r>
    </w:p>
    <w:p w14:paraId="17BAFD17" w14:textId="77777777" w:rsidR="00C678D9" w:rsidRDefault="00C678D9" w:rsidP="00F41ABA">
      <w:pPr>
        <w:pStyle w:val="NormalWeb"/>
        <w:numPr>
          <w:ilvl w:val="0"/>
          <w:numId w:val="39"/>
        </w:numPr>
        <w:spacing w:line="276" w:lineRule="auto"/>
      </w:pPr>
      <w:r>
        <w:t>Route</w:t>
      </w:r>
    </w:p>
    <w:p w14:paraId="7B8C229C" w14:textId="77777777" w:rsidR="00C678D9" w:rsidRDefault="00C678D9" w:rsidP="00F41ABA">
      <w:pPr>
        <w:pStyle w:val="NormalWeb"/>
        <w:numPr>
          <w:ilvl w:val="0"/>
          <w:numId w:val="39"/>
        </w:numPr>
        <w:spacing w:line="276" w:lineRule="auto"/>
      </w:pPr>
      <w:r>
        <w:t>Departure time</w:t>
      </w:r>
    </w:p>
    <w:p w14:paraId="4A18B0E9" w14:textId="77777777" w:rsidR="00C678D9" w:rsidRDefault="00C678D9" w:rsidP="00F41ABA">
      <w:pPr>
        <w:pStyle w:val="NormalWeb"/>
        <w:spacing w:line="276" w:lineRule="auto"/>
      </w:pPr>
      <w:r>
        <w:t>This helps users quickly identify what flights are leaving soon.</w:t>
      </w:r>
    </w:p>
    <w:p w14:paraId="2DB040AD" w14:textId="60A94E83" w:rsidR="00C678D9" w:rsidRDefault="00C678D9" w:rsidP="00F41ABA">
      <w:pPr>
        <w:pStyle w:val="Heading2"/>
        <w:spacing w:line="276" w:lineRule="auto"/>
      </w:pPr>
      <w:bookmarkStart w:id="21" w:name="_Toc224935391"/>
      <w:r>
        <w:t>Feature Cards (Main Actions)</w:t>
      </w:r>
      <w:bookmarkEnd w:id="21"/>
    </w:p>
    <w:p w14:paraId="6A6285DD" w14:textId="77777777" w:rsidR="00882846" w:rsidRDefault="00C678D9" w:rsidP="00F41ABA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003872A8" wp14:editId="3B9C3012">
            <wp:extent cx="6400800" cy="1955800"/>
            <wp:effectExtent l="0" t="0" r="0" b="0"/>
            <wp:docPr id="2074262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2041" name="Picture 20742620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D72" w14:textId="0DDCEB8B" w:rsidR="00C678D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22" w:name="_Toc224935573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4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Feature Cards</w:t>
      </w:r>
      <w:bookmarkEnd w:id="22"/>
    </w:p>
    <w:p w14:paraId="62411082" w14:textId="77777777" w:rsidR="00C678D9" w:rsidRDefault="00C678D9" w:rsidP="00F41ABA">
      <w:pPr>
        <w:pStyle w:val="NormalWeb"/>
        <w:spacing w:line="276" w:lineRule="auto"/>
      </w:pPr>
      <w:r>
        <w:t>Below the dashboard, users will find feature cards that provide quick access to the system’s core functions:</w:t>
      </w:r>
    </w:p>
    <w:p w14:paraId="75233459" w14:textId="77777777" w:rsidR="00C678D9" w:rsidRDefault="00C678D9" w:rsidP="00F41ABA">
      <w:pPr>
        <w:pStyle w:val="NormalWeb"/>
        <w:numPr>
          <w:ilvl w:val="0"/>
          <w:numId w:val="36"/>
        </w:numPr>
        <w:spacing w:line="276" w:lineRule="auto"/>
      </w:pPr>
      <w:r>
        <w:t>Search Flights</w:t>
      </w:r>
    </w:p>
    <w:p w14:paraId="629C3477" w14:textId="77777777" w:rsidR="00C678D9" w:rsidRDefault="00C678D9" w:rsidP="00F41ABA">
      <w:pPr>
        <w:pStyle w:val="NormalWeb"/>
        <w:numPr>
          <w:ilvl w:val="0"/>
          <w:numId w:val="36"/>
        </w:numPr>
        <w:spacing w:line="276" w:lineRule="auto"/>
      </w:pPr>
      <w:r>
        <w:t>Timetable</w:t>
      </w:r>
    </w:p>
    <w:p w14:paraId="1D9595EB" w14:textId="77777777" w:rsidR="00C678D9" w:rsidRDefault="00C678D9" w:rsidP="00F41ABA">
      <w:pPr>
        <w:pStyle w:val="NormalWeb"/>
        <w:numPr>
          <w:ilvl w:val="0"/>
          <w:numId w:val="36"/>
        </w:numPr>
        <w:spacing w:line="276" w:lineRule="auto"/>
      </w:pPr>
      <w:r>
        <w:t>Flight Status</w:t>
      </w:r>
    </w:p>
    <w:p w14:paraId="0EA5264D" w14:textId="77777777" w:rsidR="00C678D9" w:rsidRDefault="00C678D9" w:rsidP="00F41ABA">
      <w:pPr>
        <w:pStyle w:val="NormalWeb"/>
        <w:numPr>
          <w:ilvl w:val="0"/>
          <w:numId w:val="36"/>
        </w:numPr>
        <w:spacing w:line="276" w:lineRule="auto"/>
      </w:pPr>
      <w:r>
        <w:t>Simulation</w:t>
      </w:r>
    </w:p>
    <w:p w14:paraId="70BB07D9" w14:textId="77777777" w:rsidR="00C678D9" w:rsidRDefault="00C678D9" w:rsidP="00F41ABA">
      <w:pPr>
        <w:pStyle w:val="NormalWeb"/>
        <w:numPr>
          <w:ilvl w:val="0"/>
          <w:numId w:val="36"/>
        </w:numPr>
        <w:spacing w:line="276" w:lineRule="auto"/>
      </w:pPr>
      <w:r>
        <w:t>Admin Dashboard</w:t>
      </w:r>
    </w:p>
    <w:p w14:paraId="1DDD695D" w14:textId="2ABC93B6" w:rsidR="00C678D9" w:rsidRDefault="00C678D9" w:rsidP="00F41ABA">
      <w:pPr>
        <w:pStyle w:val="Heading2"/>
        <w:spacing w:line="276" w:lineRule="auto"/>
      </w:pPr>
      <w:bookmarkStart w:id="23" w:name="_Toc224935392"/>
      <w:r>
        <w:lastRenderedPageBreak/>
        <w:t>Departures Table</w:t>
      </w:r>
      <w:bookmarkEnd w:id="23"/>
    </w:p>
    <w:p w14:paraId="403D7A80" w14:textId="77777777" w:rsidR="00882846" w:rsidRDefault="00C678D9" w:rsidP="00F41ABA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1D3A11BF" wp14:editId="5F64DDC1">
            <wp:extent cx="6400800" cy="3098165"/>
            <wp:effectExtent l="0" t="0" r="0" b="635"/>
            <wp:docPr id="470679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9554" name="Picture 4706795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4199" w14:textId="06525FE8" w:rsidR="00C678D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24" w:name="_Toc224935574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5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Departures Table</w:t>
      </w:r>
      <w:bookmarkEnd w:id="24"/>
    </w:p>
    <w:p w14:paraId="30234880" w14:textId="77777777" w:rsidR="00C678D9" w:rsidRDefault="00C678D9" w:rsidP="00F41ABA">
      <w:pPr>
        <w:pStyle w:val="NormalWeb"/>
        <w:spacing w:line="276" w:lineRule="auto"/>
      </w:pPr>
      <w:r>
        <w:t>The Departures section provides a detailed list of scheduled flights for the selected date.</w:t>
      </w:r>
    </w:p>
    <w:p w14:paraId="4CBF6586" w14:textId="3777B06E" w:rsidR="00C678D9" w:rsidRPr="00C678D9" w:rsidRDefault="00C678D9" w:rsidP="00F41ABA">
      <w:pPr>
        <w:pStyle w:val="NormalWeb"/>
        <w:spacing w:line="276" w:lineRule="auto"/>
        <w:rPr>
          <w:b/>
          <w:bCs/>
        </w:rPr>
      </w:pPr>
      <w:r w:rsidRPr="00C678D9">
        <w:rPr>
          <w:b/>
          <w:bCs/>
        </w:rPr>
        <w:t>Information Included:</w:t>
      </w:r>
    </w:p>
    <w:p w14:paraId="4601F433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Flight Number</w:t>
      </w:r>
    </w:p>
    <w:p w14:paraId="540231BA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Origin Airport</w:t>
      </w:r>
    </w:p>
    <w:p w14:paraId="733A874E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Destination Airport</w:t>
      </w:r>
    </w:p>
    <w:p w14:paraId="2765BA44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Departure Time</w:t>
      </w:r>
    </w:p>
    <w:p w14:paraId="04A79102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Arrival Time</w:t>
      </w:r>
    </w:p>
    <w:p w14:paraId="2B72A616" w14:textId="77777777" w:rsidR="00C678D9" w:rsidRPr="00C678D9" w:rsidRDefault="00C678D9" w:rsidP="00F41ABA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Aircraft Type</w:t>
      </w:r>
    </w:p>
    <w:p w14:paraId="685A61D9" w14:textId="77777777" w:rsidR="00C678D9" w:rsidRDefault="00C678D9" w:rsidP="00F41ABA">
      <w:pPr>
        <w:pStyle w:val="NormalWeb"/>
        <w:numPr>
          <w:ilvl w:val="0"/>
          <w:numId w:val="40"/>
        </w:numPr>
        <w:spacing w:line="276" w:lineRule="auto"/>
      </w:pPr>
      <w:r w:rsidRPr="00C678D9">
        <w:rPr>
          <w:rStyle w:val="Strong"/>
          <w:b w:val="0"/>
          <w:bCs w:val="0"/>
        </w:rPr>
        <w:t>Status</w:t>
      </w:r>
      <w:r>
        <w:t xml:space="preserve"> (e.g., Scheduled)</w:t>
      </w:r>
    </w:p>
    <w:p w14:paraId="0A5A6FA3" w14:textId="15D39822" w:rsidR="00C678D9" w:rsidRDefault="00C678D9" w:rsidP="00F41ABA">
      <w:pPr>
        <w:pStyle w:val="NormalWeb"/>
        <w:spacing w:line="276" w:lineRule="auto"/>
      </w:pPr>
      <w:r>
        <w:rPr>
          <w:rStyle w:val="Strong"/>
        </w:rPr>
        <w:t>How to Use:</w:t>
      </w:r>
    </w:p>
    <w:p w14:paraId="3F457A5A" w14:textId="77777777" w:rsidR="00C678D9" w:rsidRDefault="00C678D9" w:rsidP="00F41ABA">
      <w:pPr>
        <w:pStyle w:val="NormalWeb"/>
        <w:numPr>
          <w:ilvl w:val="0"/>
          <w:numId w:val="41"/>
        </w:numPr>
        <w:spacing w:line="276" w:lineRule="auto"/>
      </w:pPr>
      <w:r>
        <w:t>Users can scan the table to view all flights for the day</w:t>
      </w:r>
    </w:p>
    <w:p w14:paraId="6773B62B" w14:textId="77777777" w:rsidR="00C678D9" w:rsidRDefault="00C678D9" w:rsidP="00F41ABA">
      <w:pPr>
        <w:pStyle w:val="NormalWeb"/>
        <w:numPr>
          <w:ilvl w:val="0"/>
          <w:numId w:val="41"/>
        </w:numPr>
        <w:spacing w:line="276" w:lineRule="auto"/>
      </w:pPr>
      <w:r>
        <w:t>Helps airline workers manage scheduling and bookings</w:t>
      </w:r>
    </w:p>
    <w:p w14:paraId="1851300F" w14:textId="288FF96A" w:rsidR="00FB2C56" w:rsidRPr="00FB2C56" w:rsidRDefault="00C678D9" w:rsidP="00F41ABA">
      <w:pPr>
        <w:pStyle w:val="NormalWeb"/>
        <w:numPr>
          <w:ilvl w:val="0"/>
          <w:numId w:val="41"/>
        </w:numPr>
        <w:spacing w:line="276" w:lineRule="auto"/>
      </w:pPr>
      <w:r>
        <w:t>Useful for verifying flight details quickly</w:t>
      </w:r>
    </w:p>
    <w:p w14:paraId="7F5D9F5E" w14:textId="0BE68048" w:rsidR="001B1EAF" w:rsidRDefault="001B1EAF" w:rsidP="00F41ABA">
      <w:pPr>
        <w:pStyle w:val="Heading1"/>
        <w:spacing w:line="276" w:lineRule="auto"/>
      </w:pPr>
      <w:bookmarkStart w:id="25" w:name="_Toc224935393"/>
      <w:r>
        <w:t>Search Flights</w:t>
      </w:r>
      <w:bookmarkEnd w:id="25"/>
    </w:p>
    <w:p w14:paraId="56E80ED0" w14:textId="77777777" w:rsidR="00191289" w:rsidRPr="00191289" w:rsidRDefault="00191289" w:rsidP="00F41ABA">
      <w:pPr>
        <w:spacing w:line="276" w:lineRule="auto"/>
      </w:pPr>
    </w:p>
    <w:p w14:paraId="68D88C2B" w14:textId="77777777" w:rsidR="00882846" w:rsidRDefault="00C151EC" w:rsidP="00F41ABA">
      <w:pPr>
        <w:keepNext/>
        <w:spacing w:line="276" w:lineRule="auto"/>
      </w:pPr>
      <w:r>
        <w:rPr>
          <w:noProof/>
        </w:rPr>
        <w:lastRenderedPageBreak/>
        <w:drawing>
          <wp:inline distT="114300" distB="114300" distL="114300" distR="114300" wp14:anchorId="39E18B11" wp14:editId="1CA0DAFA">
            <wp:extent cx="5943600" cy="1587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18387" w14:textId="7F51B2F8" w:rsidR="00C151EC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26" w:name="_Toc224935575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6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Flights</w:t>
      </w:r>
      <w:bookmarkEnd w:id="26"/>
    </w:p>
    <w:p w14:paraId="5F2564F9" w14:textId="77777777" w:rsidR="00191289" w:rsidRDefault="00191289" w:rsidP="00F41ABA">
      <w:pPr>
        <w:pStyle w:val="NormalWeb"/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Search Flights</w:t>
      </w:r>
      <w:r>
        <w:t xml:space="preserve"> page allows users to find available flights between any two airports in the Panther Cloud Air network, including all major U.S. airports and the New York–Paris route.</w:t>
      </w:r>
    </w:p>
    <w:p w14:paraId="389F9381" w14:textId="77777777" w:rsidR="00191289" w:rsidRDefault="00191289" w:rsidP="00F41ABA">
      <w:pPr>
        <w:pStyle w:val="NormalWeb"/>
        <w:spacing w:line="276" w:lineRule="auto"/>
      </w:pPr>
      <w:r>
        <w:t xml:space="preserve">This feature can be accessed by selecting </w:t>
      </w:r>
      <w:r w:rsidRPr="00EE1C7F">
        <w:rPr>
          <w:rStyle w:val="Strong"/>
          <w:b w:val="0"/>
          <w:bCs w:val="0"/>
        </w:rPr>
        <w:t>Search Flights</w:t>
      </w:r>
      <w:r>
        <w:t xml:space="preserve"> from the home page or the navigation menu.</w:t>
      </w:r>
    </w:p>
    <w:p w14:paraId="084ACA13" w14:textId="6A587CA5" w:rsidR="00191289" w:rsidRDefault="00191289" w:rsidP="00F41ABA">
      <w:pPr>
        <w:pStyle w:val="Heading2"/>
        <w:spacing w:line="276" w:lineRule="auto"/>
      </w:pPr>
      <w:bookmarkStart w:id="27" w:name="_Toc224935394"/>
      <w:r>
        <w:t>How to Search for Flights</w:t>
      </w:r>
      <w:bookmarkEnd w:id="27"/>
    </w:p>
    <w:p w14:paraId="39F92099" w14:textId="2E90DA7B" w:rsidR="00191289" w:rsidRDefault="00191289" w:rsidP="00F41ABA">
      <w:pPr>
        <w:pStyle w:val="TOCHeading"/>
      </w:pPr>
      <w:r>
        <w:t>Enter Search Criteria</w:t>
      </w:r>
    </w:p>
    <w:p w14:paraId="2E63D0E9" w14:textId="13EB03B0" w:rsidR="00191289" w:rsidRDefault="00191289" w:rsidP="00F41ABA">
      <w:pPr>
        <w:pStyle w:val="NormalWeb"/>
        <w:spacing w:line="276" w:lineRule="auto"/>
      </w:pPr>
      <w:r>
        <w:t>When the page loads, three input fields are displayed:</w:t>
      </w:r>
    </w:p>
    <w:p w14:paraId="46525409" w14:textId="77777777" w:rsidR="00191289" w:rsidRDefault="00191289" w:rsidP="00F41ABA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From</w:t>
      </w:r>
      <w:r>
        <w:t xml:space="preserve"> – Select the departure airport from a dropdown list</w:t>
      </w:r>
    </w:p>
    <w:p w14:paraId="5F6EAB7E" w14:textId="77777777" w:rsidR="00191289" w:rsidRDefault="00191289" w:rsidP="00F41ABA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To</w:t>
      </w:r>
      <w:r>
        <w:t xml:space="preserve"> – Select the destination airport from a dropdown list</w:t>
      </w:r>
    </w:p>
    <w:p w14:paraId="33B5F2E4" w14:textId="77777777" w:rsidR="00191289" w:rsidRDefault="00191289" w:rsidP="00F41ABA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Date</w:t>
      </w:r>
      <w:r>
        <w:t xml:space="preserve"> – Select the desired travel date (mm/dd/yyyy)</w:t>
      </w:r>
    </w:p>
    <w:p w14:paraId="6633E0CE" w14:textId="77777777" w:rsidR="00191289" w:rsidRDefault="00191289" w:rsidP="00F41ABA">
      <w:pPr>
        <w:pStyle w:val="NormalWeb"/>
        <w:spacing w:line="276" w:lineRule="auto"/>
      </w:pPr>
      <w:r>
        <w:t>Airports are listed using their abbreviation and city name (e.g., ATL – Atlanta).</w:t>
      </w:r>
    </w:p>
    <w:p w14:paraId="53FA5EE1" w14:textId="4D79E414" w:rsidR="00191289" w:rsidRDefault="00191289" w:rsidP="00F41ABA">
      <w:pPr>
        <w:pStyle w:val="TOCHeading"/>
      </w:pPr>
      <w:r>
        <w:t xml:space="preserve">Submit Search </w:t>
      </w:r>
    </w:p>
    <w:p w14:paraId="525BBE31" w14:textId="3AACF246" w:rsidR="00191289" w:rsidRDefault="00191289" w:rsidP="00F41ABA">
      <w:pPr>
        <w:pStyle w:val="NormalWeb"/>
        <w:numPr>
          <w:ilvl w:val="0"/>
          <w:numId w:val="50"/>
        </w:numPr>
        <w:spacing w:line="276" w:lineRule="auto"/>
      </w:pPr>
      <w:r>
        <w:t xml:space="preserve">After all fields are completed, click the </w:t>
      </w:r>
      <w:r w:rsidRPr="00EE1C7F">
        <w:rPr>
          <w:rStyle w:val="Strong"/>
          <w:b w:val="0"/>
          <w:bCs w:val="0"/>
        </w:rPr>
        <w:t>Search Flights</w:t>
      </w:r>
      <w:r>
        <w:t xml:space="preserve"> button</w:t>
      </w:r>
    </w:p>
    <w:p w14:paraId="249C395D" w14:textId="77777777" w:rsidR="00191289" w:rsidRDefault="00191289" w:rsidP="00F41ABA">
      <w:pPr>
        <w:pStyle w:val="NormalWeb"/>
        <w:numPr>
          <w:ilvl w:val="0"/>
          <w:numId w:val="50"/>
        </w:numPr>
        <w:spacing w:line="276" w:lineRule="auto"/>
      </w:pPr>
      <w:r>
        <w:t>The selected route and date will be displayed above the results (e.g., ATL → ORD 03/19/2026)</w:t>
      </w:r>
    </w:p>
    <w:p w14:paraId="4BB3C8A5" w14:textId="77777777" w:rsidR="00EE1C7F" w:rsidRDefault="00191289" w:rsidP="00F41ABA">
      <w:pPr>
        <w:pStyle w:val="TOCHeading"/>
      </w:pPr>
      <w:r>
        <w:lastRenderedPageBreak/>
        <w:t>View Results</w:t>
      </w:r>
    </w:p>
    <w:p w14:paraId="15A034D5" w14:textId="7D94ACBD" w:rsidR="00882846" w:rsidRDefault="00191289" w:rsidP="00F41ABA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451A55F7" wp14:editId="1E60B415">
            <wp:extent cx="5943600" cy="2362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7EB5C" w14:textId="21D9949E" w:rsidR="0019128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28" w:name="_Toc224935576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7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Flights Results</w:t>
      </w:r>
      <w:bookmarkEnd w:id="28"/>
    </w:p>
    <w:p w14:paraId="72ACC6C5" w14:textId="659D8832" w:rsidR="00191289" w:rsidRDefault="00191289" w:rsidP="00F41ABA">
      <w:pPr>
        <w:pStyle w:val="NormalWeb"/>
        <w:spacing w:line="276" w:lineRule="auto"/>
      </w:pPr>
      <w:r>
        <w:t>If flights are available, results will appear below the search panel.</w:t>
      </w:r>
    </w:p>
    <w:p w14:paraId="6952721E" w14:textId="77777777" w:rsidR="00191289" w:rsidRPr="00EE1C7F" w:rsidRDefault="00191289" w:rsidP="00F41ABA">
      <w:pPr>
        <w:pStyle w:val="NormalWeb"/>
        <w:spacing w:line="276" w:lineRule="auto"/>
        <w:rPr>
          <w:b/>
          <w:bCs/>
        </w:rPr>
      </w:pPr>
      <w:r w:rsidRPr="00EE1C7F">
        <w:rPr>
          <w:b/>
          <w:bCs/>
        </w:rPr>
        <w:t>Each result includes:</w:t>
      </w:r>
    </w:p>
    <w:p w14:paraId="1AF0E129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Flight number</w:t>
      </w:r>
    </w:p>
    <w:p w14:paraId="25FAA9D4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Departure time</w:t>
      </w:r>
    </w:p>
    <w:p w14:paraId="1C51EBE1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Arrival time</w:t>
      </w:r>
    </w:p>
    <w:p w14:paraId="0DD2E39E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Total travel time</w:t>
      </w:r>
    </w:p>
    <w:p w14:paraId="6E72E5CF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Total distance</w:t>
      </w:r>
    </w:p>
    <w:p w14:paraId="48E725FE" w14:textId="77777777" w:rsidR="00191289" w:rsidRDefault="00191289" w:rsidP="00F41ABA">
      <w:pPr>
        <w:pStyle w:val="NormalWeb"/>
        <w:numPr>
          <w:ilvl w:val="0"/>
          <w:numId w:val="51"/>
        </w:numPr>
        <w:spacing w:line="276" w:lineRule="auto"/>
      </w:pPr>
      <w:r>
        <w:t>Fare</w:t>
      </w:r>
    </w:p>
    <w:p w14:paraId="66A95B69" w14:textId="19F59EBC" w:rsidR="00191289" w:rsidRDefault="00191289" w:rsidP="00F41ABA">
      <w:pPr>
        <w:pStyle w:val="NormalWeb"/>
        <w:spacing w:line="276" w:lineRule="auto"/>
      </w:pPr>
      <w:r>
        <w:t xml:space="preserve">If the route requires a connection, results will appear under a </w:t>
      </w:r>
      <w:r>
        <w:rPr>
          <w:rStyle w:val="Strong"/>
        </w:rPr>
        <w:t>Connecting Flights</w:t>
      </w:r>
      <w:r>
        <w:t xml:space="preserve"> section showing available options and layover details.</w:t>
      </w:r>
      <w:r w:rsidRPr="00191289">
        <w:rPr>
          <w:noProof/>
        </w:rPr>
        <w:t xml:space="preserve"> </w:t>
      </w:r>
    </w:p>
    <w:p w14:paraId="6157BA58" w14:textId="77777777" w:rsidR="00EE1C7F" w:rsidRDefault="00191289" w:rsidP="00F41ABA">
      <w:pPr>
        <w:pStyle w:val="TOCHeading"/>
      </w:pPr>
      <w:r>
        <w:t>No Results</w:t>
      </w:r>
    </w:p>
    <w:p w14:paraId="690D528D" w14:textId="11BB8130" w:rsidR="00882846" w:rsidRDefault="00191289" w:rsidP="00F41ABA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2D1C677D" wp14:editId="35BAEB92">
            <wp:extent cx="5943600" cy="1727200"/>
            <wp:effectExtent l="0" t="0" r="0" b="0"/>
            <wp:docPr id="14515086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D8E27" w14:textId="6EC434DC" w:rsidR="0019128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29" w:name="_Toc224935577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8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</w:t>
      </w:r>
      <w:r>
        <w:rPr>
          <w:color w:val="000000" w:themeColor="background1"/>
        </w:rPr>
        <w:t>l</w:t>
      </w:r>
      <w:r w:rsidRPr="00882846">
        <w:rPr>
          <w:color w:val="000000" w:themeColor="background1"/>
        </w:rPr>
        <w:t>ights No Results</w:t>
      </w:r>
      <w:bookmarkEnd w:id="29"/>
    </w:p>
    <w:p w14:paraId="42807AC8" w14:textId="77777777" w:rsidR="00191289" w:rsidRDefault="00191289" w:rsidP="00F41ABA">
      <w:pPr>
        <w:pStyle w:val="NormalWeb"/>
        <w:spacing w:line="276" w:lineRule="auto"/>
      </w:pPr>
      <w:r>
        <w:lastRenderedPageBreak/>
        <w:t>If no flights match the selected criteria, the system will display:</w:t>
      </w:r>
    </w:p>
    <w:p w14:paraId="4F45FB2F" w14:textId="54530C83" w:rsidR="00191289" w:rsidRPr="00191289" w:rsidRDefault="00191289" w:rsidP="00F41ABA">
      <w:pPr>
        <w:pStyle w:val="NormalWeb"/>
        <w:spacing w:line="276" w:lineRule="auto"/>
        <w:ind w:left="720"/>
        <w:rPr>
          <w:b/>
          <w:bCs/>
        </w:rPr>
      </w:pPr>
      <w:r>
        <w:rPr>
          <w:rStyle w:val="Strong"/>
        </w:rPr>
        <w:t>“No flights found for this route and date”</w:t>
      </w:r>
    </w:p>
    <w:p w14:paraId="77003BA1" w14:textId="76160833" w:rsidR="001B1EAF" w:rsidRDefault="001B1EAF" w:rsidP="00F41ABA">
      <w:pPr>
        <w:pStyle w:val="Heading1"/>
        <w:spacing w:line="276" w:lineRule="auto"/>
      </w:pPr>
      <w:bookmarkStart w:id="30" w:name="_Toc224935395"/>
      <w:r>
        <w:t>Flight Status</w:t>
      </w:r>
      <w:bookmarkEnd w:id="30"/>
    </w:p>
    <w:p w14:paraId="4A7E8EF9" w14:textId="77ED8424" w:rsidR="00C151EC" w:rsidRDefault="00C151EC" w:rsidP="00F41ABA">
      <w:pPr>
        <w:spacing w:line="276" w:lineRule="auto"/>
      </w:pPr>
    </w:p>
    <w:p w14:paraId="08C2DFD7" w14:textId="77777777" w:rsidR="00882846" w:rsidRDefault="00191289" w:rsidP="00F41ABA">
      <w:pPr>
        <w:keepNext/>
        <w:spacing w:line="276" w:lineRule="auto"/>
      </w:pPr>
      <w:r>
        <w:rPr>
          <w:noProof/>
        </w:rPr>
        <w:drawing>
          <wp:inline distT="114300" distB="114300" distL="114300" distR="114300" wp14:anchorId="51797377" wp14:editId="3B4F8F65">
            <wp:extent cx="5943600" cy="16891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C8809" w14:textId="3268C4F0" w:rsidR="00C151EC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31" w:name="_Toc224935578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9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Flight Status</w:t>
      </w:r>
      <w:bookmarkEnd w:id="31"/>
    </w:p>
    <w:p w14:paraId="3D20D076" w14:textId="77777777" w:rsidR="00191289" w:rsidRDefault="00191289" w:rsidP="00F41ABA">
      <w:pPr>
        <w:pStyle w:val="NormalWeb"/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Flight Status</w:t>
      </w:r>
      <w:r w:rsidRPr="00EE1C7F">
        <w:rPr>
          <w:b/>
          <w:bCs/>
        </w:rPr>
        <w:t xml:space="preserve"> </w:t>
      </w:r>
      <w:r>
        <w:t>page allows users to check the current status and details of a specific flight.</w:t>
      </w:r>
    </w:p>
    <w:p w14:paraId="2EEA1530" w14:textId="77777777" w:rsidR="00191289" w:rsidRDefault="00191289" w:rsidP="00F41ABA">
      <w:pPr>
        <w:pStyle w:val="NormalWeb"/>
        <w:spacing w:line="276" w:lineRule="auto"/>
      </w:pPr>
      <w:r>
        <w:t>This feature can be accessed from the home page or the navigation menu.</w:t>
      </w:r>
    </w:p>
    <w:p w14:paraId="2B59F424" w14:textId="77777777" w:rsidR="00191289" w:rsidRDefault="00191289" w:rsidP="00F41ABA">
      <w:pPr>
        <w:pStyle w:val="Heading2"/>
        <w:spacing w:line="276" w:lineRule="auto"/>
      </w:pPr>
      <w:bookmarkStart w:id="32" w:name="_Toc224935396"/>
      <w:r>
        <w:t>How to Check Flight Status</w:t>
      </w:r>
      <w:bookmarkEnd w:id="32"/>
    </w:p>
    <w:p w14:paraId="04026FEE" w14:textId="1B01B3C3" w:rsidR="00C151EC" w:rsidRDefault="00191289" w:rsidP="00F41ABA">
      <w:pPr>
        <w:pStyle w:val="TOCHeading"/>
      </w:pPr>
      <w:r>
        <w:t>Enter Search Information</w:t>
      </w:r>
    </w:p>
    <w:p w14:paraId="7D2D3EFB" w14:textId="77777777" w:rsidR="00191289" w:rsidRDefault="00191289" w:rsidP="00F41ABA">
      <w:pPr>
        <w:pStyle w:val="NormalWeb"/>
        <w:spacing w:line="276" w:lineRule="auto"/>
      </w:pPr>
      <w:r>
        <w:t>When the page loads, two input fields are displayed:</w:t>
      </w:r>
    </w:p>
    <w:p w14:paraId="4BD63033" w14:textId="77777777" w:rsidR="00191289" w:rsidRDefault="00191289" w:rsidP="00F41ABA">
      <w:pPr>
        <w:pStyle w:val="NormalWeb"/>
        <w:numPr>
          <w:ilvl w:val="0"/>
          <w:numId w:val="53"/>
        </w:numPr>
        <w:spacing w:line="276" w:lineRule="auto"/>
      </w:pPr>
      <w:r>
        <w:rPr>
          <w:rStyle w:val="Strong"/>
        </w:rPr>
        <w:t>Flight Number or Tail Number</w:t>
      </w:r>
      <w:r>
        <w:t xml:space="preserve"> – Enter a flight number (e.g., CA165) or aircraft tail number (e.g., N223CA)</w:t>
      </w:r>
    </w:p>
    <w:p w14:paraId="7303E885" w14:textId="77777777" w:rsidR="00191289" w:rsidRDefault="00191289" w:rsidP="00F41ABA">
      <w:pPr>
        <w:pStyle w:val="NormalWeb"/>
        <w:numPr>
          <w:ilvl w:val="0"/>
          <w:numId w:val="53"/>
        </w:numPr>
        <w:spacing w:line="276" w:lineRule="auto"/>
      </w:pPr>
      <w:r>
        <w:rPr>
          <w:rStyle w:val="Strong"/>
        </w:rPr>
        <w:t>Date</w:t>
      </w:r>
      <w:r>
        <w:t xml:space="preserve"> – Enter the date of the flight</w:t>
      </w:r>
    </w:p>
    <w:p w14:paraId="1E9DF781" w14:textId="58B6DD5F" w:rsidR="00191289" w:rsidRDefault="00191289" w:rsidP="00F41ABA">
      <w:pPr>
        <w:pStyle w:val="TOCHeading"/>
      </w:pPr>
      <w:r>
        <w:t>Submit Request</w:t>
      </w:r>
    </w:p>
    <w:p w14:paraId="41F287EB" w14:textId="77777777" w:rsidR="00191289" w:rsidRPr="00191289" w:rsidRDefault="00191289" w:rsidP="00F41ABA">
      <w:pPr>
        <w:spacing w:line="276" w:lineRule="auto"/>
      </w:pPr>
    </w:p>
    <w:p w14:paraId="2E4A3CB8" w14:textId="43B1737D" w:rsidR="00191289" w:rsidRDefault="00191289" w:rsidP="00F41ABA">
      <w:pPr>
        <w:spacing w:line="276" w:lineRule="auto"/>
      </w:pPr>
      <w:r>
        <w:t xml:space="preserve">Click the </w:t>
      </w:r>
      <w:r w:rsidRPr="00EE1C7F">
        <w:rPr>
          <w:rStyle w:val="Strong"/>
          <w:b w:val="0"/>
          <w:bCs w:val="0"/>
        </w:rPr>
        <w:t>Check Status</w:t>
      </w:r>
      <w:r>
        <w:t xml:space="preserve"> button to retrieve flight information</w:t>
      </w:r>
    </w:p>
    <w:p w14:paraId="1144A6B1" w14:textId="77777777" w:rsidR="00EE1C7F" w:rsidRDefault="00191289" w:rsidP="00F41ABA">
      <w:pPr>
        <w:pStyle w:val="TOCHeading"/>
      </w:pPr>
      <w:r>
        <w:lastRenderedPageBreak/>
        <w:t>View Results</w:t>
      </w:r>
    </w:p>
    <w:p w14:paraId="2B8004AB" w14:textId="743E3358" w:rsidR="00882846" w:rsidRDefault="00191289" w:rsidP="00F41ABA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5BED9E5C" wp14:editId="45E126EF">
            <wp:extent cx="5943600" cy="34163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67F2E" w14:textId="15C27051" w:rsidR="0019128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33" w:name="_Toc224935579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10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 xml:space="preserve">: Flight </w:t>
      </w:r>
      <w:r>
        <w:rPr>
          <w:color w:val="000000" w:themeColor="background1"/>
        </w:rPr>
        <w:t>S</w:t>
      </w:r>
      <w:r w:rsidRPr="00882846">
        <w:rPr>
          <w:color w:val="000000" w:themeColor="background1"/>
        </w:rPr>
        <w:t>tatus Results</w:t>
      </w:r>
      <w:bookmarkEnd w:id="33"/>
    </w:p>
    <w:p w14:paraId="6708D765" w14:textId="77777777" w:rsidR="00191289" w:rsidRDefault="00191289" w:rsidP="00F41ABA">
      <w:pPr>
        <w:pStyle w:val="NormalWeb"/>
        <w:spacing w:line="276" w:lineRule="auto"/>
      </w:pPr>
      <w:r>
        <w:t>If a matching flight is found, the system will display one or more results.</w:t>
      </w:r>
    </w:p>
    <w:p w14:paraId="593C3174" w14:textId="77777777" w:rsidR="00191289" w:rsidRDefault="00191289" w:rsidP="00F41ABA">
      <w:pPr>
        <w:pStyle w:val="NormalWeb"/>
        <w:spacing w:line="276" w:lineRule="auto"/>
      </w:pPr>
      <w:r>
        <w:t>Each result includes:</w:t>
      </w:r>
    </w:p>
    <w:p w14:paraId="75422154" w14:textId="77777777" w:rsidR="00191289" w:rsidRDefault="00191289" w:rsidP="00F41ABA">
      <w:pPr>
        <w:pStyle w:val="NormalWeb"/>
        <w:numPr>
          <w:ilvl w:val="0"/>
          <w:numId w:val="54"/>
        </w:numPr>
        <w:spacing w:line="276" w:lineRule="auto"/>
      </w:pPr>
      <w:r>
        <w:t>Flight number</w:t>
      </w:r>
    </w:p>
    <w:p w14:paraId="05058CD4" w14:textId="77777777" w:rsidR="00191289" w:rsidRDefault="00191289" w:rsidP="00F41ABA">
      <w:pPr>
        <w:pStyle w:val="NormalWeb"/>
        <w:numPr>
          <w:ilvl w:val="0"/>
          <w:numId w:val="54"/>
        </w:numPr>
        <w:spacing w:line="276" w:lineRule="auto"/>
      </w:pPr>
      <w:r>
        <w:t>Status (e.g., Scheduled)</w:t>
      </w:r>
    </w:p>
    <w:p w14:paraId="40F8577D" w14:textId="77777777" w:rsidR="00191289" w:rsidRDefault="00191289" w:rsidP="00F41ABA">
      <w:pPr>
        <w:pStyle w:val="NormalWeb"/>
        <w:numPr>
          <w:ilvl w:val="0"/>
          <w:numId w:val="54"/>
        </w:numPr>
        <w:spacing w:line="276" w:lineRule="auto"/>
      </w:pPr>
      <w:r>
        <w:t>Departure airport and time</w:t>
      </w:r>
    </w:p>
    <w:p w14:paraId="12413246" w14:textId="77777777" w:rsidR="00191289" w:rsidRDefault="00191289" w:rsidP="00F41ABA">
      <w:pPr>
        <w:pStyle w:val="NormalWeb"/>
        <w:numPr>
          <w:ilvl w:val="0"/>
          <w:numId w:val="54"/>
        </w:numPr>
        <w:spacing w:line="276" w:lineRule="auto"/>
      </w:pPr>
      <w:r>
        <w:t>Destination airport and arrival time</w:t>
      </w:r>
    </w:p>
    <w:p w14:paraId="421B52B6" w14:textId="77777777" w:rsidR="00F41ABA" w:rsidRDefault="00191289" w:rsidP="00F41ABA">
      <w:pPr>
        <w:pStyle w:val="NormalWeb"/>
        <w:spacing w:line="276" w:lineRule="auto"/>
      </w:pPr>
      <w:r>
        <w:t>The status is visually indicated (e.g.,</w:t>
      </w:r>
      <w:r w:rsidRPr="00191289">
        <w:rPr>
          <w:noProof/>
        </w:rPr>
        <w:t xml:space="preserve"> </w:t>
      </w:r>
      <w:r>
        <w:t>blue label for scheduled flights).</w:t>
      </w:r>
    </w:p>
    <w:p w14:paraId="08926BCC" w14:textId="547C5D7C" w:rsidR="00EE1C7F" w:rsidRDefault="00191289" w:rsidP="00F41ABA">
      <w:pPr>
        <w:pStyle w:val="TOCHeading"/>
      </w:pPr>
      <w:r>
        <w:t>No Results</w:t>
      </w:r>
    </w:p>
    <w:p w14:paraId="4B29C12F" w14:textId="0B6A502C" w:rsidR="00882846" w:rsidRDefault="00191289" w:rsidP="00F41ABA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11B8B7D1" wp14:editId="282815BB">
            <wp:extent cx="4816549" cy="1456660"/>
            <wp:effectExtent l="0" t="0" r="0" b="4445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1434" cy="147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85495" w14:textId="24F674E6" w:rsidR="00191289" w:rsidRPr="00882846" w:rsidRDefault="00882846" w:rsidP="00F41ABA">
      <w:pPr>
        <w:pStyle w:val="Caption"/>
        <w:spacing w:line="276" w:lineRule="auto"/>
        <w:rPr>
          <w:color w:val="000000" w:themeColor="background1"/>
        </w:rPr>
      </w:pPr>
      <w:bookmarkStart w:id="34" w:name="_Toc224935580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11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Flight Status No Results</w:t>
      </w:r>
      <w:bookmarkEnd w:id="34"/>
    </w:p>
    <w:p w14:paraId="10B3ABAF" w14:textId="77777777" w:rsidR="00191289" w:rsidRDefault="00191289" w:rsidP="00F41ABA">
      <w:pPr>
        <w:pStyle w:val="NormalWeb"/>
        <w:spacing w:line="276" w:lineRule="auto"/>
      </w:pPr>
      <w:r>
        <w:lastRenderedPageBreak/>
        <w:t>If no matching flight is found, the system will display:</w:t>
      </w:r>
    </w:p>
    <w:p w14:paraId="30E2C45A" w14:textId="15C4C4B5" w:rsidR="00191289" w:rsidRPr="00191289" w:rsidRDefault="00191289" w:rsidP="00F41ABA">
      <w:pPr>
        <w:pStyle w:val="NormalWeb"/>
        <w:spacing w:line="276" w:lineRule="auto"/>
        <w:ind w:left="720"/>
      </w:pPr>
      <w:r>
        <w:rPr>
          <w:rStyle w:val="Strong"/>
        </w:rPr>
        <w:t>“No flights found for that search”</w:t>
      </w:r>
    </w:p>
    <w:p w14:paraId="13B1C4A5" w14:textId="77777777" w:rsidR="00877EF3" w:rsidRDefault="001B1EAF" w:rsidP="00F41ABA">
      <w:pPr>
        <w:pStyle w:val="Heading1"/>
        <w:spacing w:line="276" w:lineRule="auto"/>
      </w:pPr>
      <w:bookmarkStart w:id="35" w:name="_Toc224935397"/>
      <w:r>
        <w:t>Timetabl</w:t>
      </w:r>
      <w:r w:rsidR="00EE1C7F">
        <w:t>e</w:t>
      </w:r>
      <w:bookmarkStart w:id="36" w:name="_Toc224911518"/>
      <w:bookmarkEnd w:id="35"/>
    </w:p>
    <w:p w14:paraId="32299E8F" w14:textId="6093730E" w:rsidR="00EE1C7F" w:rsidRDefault="00877EF3" w:rsidP="00F41ABA">
      <w:pPr>
        <w:pStyle w:val="Heading1"/>
        <w:numPr>
          <w:ilvl w:val="0"/>
          <w:numId w:val="0"/>
        </w:numPr>
        <w:spacing w:line="276" w:lineRule="auto"/>
      </w:pPr>
      <w:bookmarkStart w:id="37" w:name="_Toc224935398"/>
      <w:r>
        <w:rPr>
          <w:noProof/>
        </w:rPr>
        <w:drawing>
          <wp:inline distT="0" distB="0" distL="0" distR="0" wp14:anchorId="590356C0" wp14:editId="57B547E1">
            <wp:extent cx="6400800" cy="2455545"/>
            <wp:effectExtent l="0" t="0" r="0" b="0"/>
            <wp:docPr id="771639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9579" name="Picture 7716395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bookmarkEnd w:id="37"/>
    </w:p>
    <w:p w14:paraId="562063E3" w14:textId="2420905C" w:rsidR="00877EF3" w:rsidRPr="00877EF3" w:rsidRDefault="00877EF3" w:rsidP="00F41ABA">
      <w:pPr>
        <w:pStyle w:val="Caption"/>
        <w:spacing w:line="276" w:lineRule="auto"/>
        <w:rPr>
          <w:color w:val="000000" w:themeColor="background1"/>
        </w:rPr>
      </w:pPr>
      <w:bookmarkStart w:id="38" w:name="_Toc224935581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12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</w:t>
      </w:r>
      <w:r w:rsidR="00F41ABA">
        <w:rPr>
          <w:color w:val="000000" w:themeColor="background1"/>
        </w:rPr>
        <w:t xml:space="preserve"> </w:t>
      </w:r>
      <w:r w:rsidRPr="00882846">
        <w:rPr>
          <w:color w:val="000000" w:themeColor="background1"/>
        </w:rPr>
        <w:t>Timetable</w:t>
      </w:r>
      <w:bookmarkEnd w:id="38"/>
    </w:p>
    <w:p w14:paraId="5385A8CC" w14:textId="21C8E057" w:rsidR="00A64BA4" w:rsidRPr="00A64BA4" w:rsidRDefault="00A64BA4" w:rsidP="00F41ABA">
      <w:pPr>
        <w:spacing w:line="276" w:lineRule="auto"/>
      </w:pPr>
    </w:p>
    <w:p w14:paraId="7EA091E5" w14:textId="646B780C" w:rsidR="00EE1C7F" w:rsidRDefault="00A64BA4" w:rsidP="00F41ABA">
      <w:pPr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Timetable</w:t>
      </w:r>
      <w:r>
        <w:t xml:space="preserve"> page allows users to view and filter all scheduled flights across the Panther Cloud Air network.</w:t>
      </w:r>
    </w:p>
    <w:p w14:paraId="21B189FB" w14:textId="77777777" w:rsidR="00A64BA4" w:rsidRDefault="00A64BA4" w:rsidP="00F41ABA">
      <w:pPr>
        <w:pStyle w:val="NormalWeb"/>
        <w:spacing w:line="276" w:lineRule="auto"/>
      </w:pPr>
      <w:r>
        <w:t>The timetable displays flight schedules for a selected date, including departure and arrival times, aircraft type, seat capacity, and fare information.</w:t>
      </w:r>
    </w:p>
    <w:p w14:paraId="7FF06D44" w14:textId="17F13945" w:rsidR="00A64BA4" w:rsidRDefault="00A64BA4" w:rsidP="00F41ABA">
      <w:pPr>
        <w:pStyle w:val="NormalWeb"/>
        <w:spacing w:line="276" w:lineRule="auto"/>
      </w:pPr>
      <w:r>
        <w:t>Users can filter results to view specific routes or airports.</w:t>
      </w:r>
    </w:p>
    <w:p w14:paraId="6679B794" w14:textId="0139478C" w:rsidR="00A64BA4" w:rsidRDefault="00A64BA4" w:rsidP="00F41ABA">
      <w:pPr>
        <w:pStyle w:val="Heading2"/>
        <w:spacing w:line="276" w:lineRule="auto"/>
      </w:pPr>
      <w:bookmarkStart w:id="39" w:name="_Toc224935399"/>
      <w:r>
        <w:t>How to Use the Timetable</w:t>
      </w:r>
      <w:bookmarkEnd w:id="39"/>
    </w:p>
    <w:p w14:paraId="08141DA2" w14:textId="2E7B4AAF" w:rsidR="00A64BA4" w:rsidRPr="00A64BA4" w:rsidRDefault="00A64BA4" w:rsidP="00F41ABA">
      <w:pPr>
        <w:pStyle w:val="TOCHeading"/>
      </w:pPr>
      <w:r>
        <w:t>Select Date</w:t>
      </w:r>
    </w:p>
    <w:p w14:paraId="0240ABEA" w14:textId="24D65E02" w:rsidR="00A64BA4" w:rsidRDefault="00A64BA4" w:rsidP="00F41ABA">
      <w:pPr>
        <w:pStyle w:val="NormalWeb"/>
        <w:numPr>
          <w:ilvl w:val="0"/>
          <w:numId w:val="42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Date field</w:t>
      </w:r>
      <w:r>
        <w:t xml:space="preserve"> to choose the day you want to view</w:t>
      </w:r>
    </w:p>
    <w:p w14:paraId="060FE13D" w14:textId="4EE1399C" w:rsidR="00A64BA4" w:rsidRDefault="00A64BA4" w:rsidP="00F41ABA">
      <w:pPr>
        <w:pStyle w:val="NormalWeb"/>
        <w:numPr>
          <w:ilvl w:val="0"/>
          <w:numId w:val="42"/>
        </w:numPr>
        <w:spacing w:line="276" w:lineRule="auto"/>
      </w:pPr>
      <w:r>
        <w:t>The timetable will update to show flights scheduled for that date</w:t>
      </w:r>
    </w:p>
    <w:p w14:paraId="2A40A19A" w14:textId="771DD67A" w:rsidR="00A64BA4" w:rsidRDefault="00A64BA4" w:rsidP="00F41ABA">
      <w:pPr>
        <w:pStyle w:val="TOCHeading"/>
      </w:pPr>
      <w:r>
        <w:t xml:space="preserve">Select </w:t>
      </w:r>
      <w:r>
        <w:t>Origin</w:t>
      </w:r>
    </w:p>
    <w:p w14:paraId="4DEA713B" w14:textId="316BE911" w:rsidR="00A64BA4" w:rsidRDefault="00A64BA4" w:rsidP="00F41ABA">
      <w:pPr>
        <w:pStyle w:val="NormalWeb"/>
        <w:numPr>
          <w:ilvl w:val="0"/>
          <w:numId w:val="43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Origin dropdown</w:t>
      </w:r>
      <w:r>
        <w:t xml:space="preserve"> to filter flights by departure airport</w:t>
      </w:r>
    </w:p>
    <w:p w14:paraId="3606B9B4" w14:textId="13D91163" w:rsidR="00A64BA4" w:rsidRDefault="00A64BA4" w:rsidP="00F41ABA">
      <w:pPr>
        <w:pStyle w:val="NormalWeb"/>
        <w:numPr>
          <w:ilvl w:val="0"/>
          <w:numId w:val="43"/>
        </w:numPr>
        <w:spacing w:line="276" w:lineRule="auto"/>
      </w:pPr>
      <w:r>
        <w:t xml:space="preserve">Selecting </w:t>
      </w:r>
      <w:r w:rsidRPr="00A64BA4">
        <w:rPr>
          <w:rStyle w:val="Strong"/>
          <w:b w:val="0"/>
          <w:bCs w:val="0"/>
        </w:rPr>
        <w:t>“All airports”</w:t>
      </w:r>
      <w:r>
        <w:t xml:space="preserve"> will display flights from all locations</w:t>
      </w:r>
    </w:p>
    <w:p w14:paraId="3B0EFCFE" w14:textId="3B3EED5B" w:rsidR="00A64BA4" w:rsidRDefault="00A64BA4" w:rsidP="00F41ABA">
      <w:pPr>
        <w:pStyle w:val="TOCHeading"/>
      </w:pPr>
      <w:r>
        <w:lastRenderedPageBreak/>
        <w:t xml:space="preserve">Select </w:t>
      </w:r>
      <w:r>
        <w:t>Destination</w:t>
      </w:r>
    </w:p>
    <w:p w14:paraId="7B788698" w14:textId="097CBF23" w:rsidR="00A64BA4" w:rsidRDefault="00A64BA4" w:rsidP="00F41ABA">
      <w:pPr>
        <w:pStyle w:val="NormalWeb"/>
        <w:numPr>
          <w:ilvl w:val="0"/>
          <w:numId w:val="44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Destination dropdown</w:t>
      </w:r>
      <w:r>
        <w:t xml:space="preserve"> to filter flights by arrival airport</w:t>
      </w:r>
    </w:p>
    <w:p w14:paraId="59D07E56" w14:textId="11BD4FB9" w:rsidR="00A64BA4" w:rsidRDefault="00A64BA4" w:rsidP="00F41ABA">
      <w:pPr>
        <w:pStyle w:val="NormalWeb"/>
        <w:numPr>
          <w:ilvl w:val="0"/>
          <w:numId w:val="44"/>
        </w:numPr>
        <w:spacing w:line="276" w:lineRule="auto"/>
      </w:pPr>
      <w:r>
        <w:t>This can be combined with the origin filter to narrow results</w:t>
      </w:r>
    </w:p>
    <w:p w14:paraId="5EFF83A6" w14:textId="77777777" w:rsidR="00EE1C7F" w:rsidRDefault="00A64BA4" w:rsidP="00F41ABA">
      <w:pPr>
        <w:pStyle w:val="TOCHeading"/>
      </w:pPr>
      <w:r>
        <w:t>View Flight Results</w:t>
      </w:r>
    </w:p>
    <w:p w14:paraId="2A1F33B6" w14:textId="0F7D8FBA" w:rsidR="005158F4" w:rsidRDefault="00882846" w:rsidP="00F41ABA">
      <w:pPr>
        <w:pStyle w:val="TOCHeading"/>
      </w:pPr>
      <w:r>
        <w:rPr>
          <w:noProof/>
        </w:rPr>
        <w:drawing>
          <wp:inline distT="0" distB="0" distL="0" distR="0" wp14:anchorId="01F213A1" wp14:editId="334A78D3">
            <wp:extent cx="6400800" cy="3087370"/>
            <wp:effectExtent l="0" t="0" r="0" b="0"/>
            <wp:docPr id="1483950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0757" name="Picture 14839507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9285" w14:textId="783DADF3" w:rsidR="00A64BA4" w:rsidRPr="005158F4" w:rsidRDefault="005158F4" w:rsidP="00F41ABA">
      <w:pPr>
        <w:pStyle w:val="Caption"/>
        <w:spacing w:line="276" w:lineRule="auto"/>
        <w:rPr>
          <w:color w:val="000000" w:themeColor="background1"/>
        </w:rPr>
      </w:pPr>
      <w:bookmarkStart w:id="40" w:name="_Toc224935582"/>
      <w:r w:rsidRPr="005158F4">
        <w:rPr>
          <w:color w:val="000000" w:themeColor="background1"/>
        </w:rPr>
        <w:t xml:space="preserve">Figure </w:t>
      </w:r>
      <w:r w:rsidRPr="005158F4">
        <w:rPr>
          <w:color w:val="000000" w:themeColor="background1"/>
        </w:rPr>
        <w:fldChar w:fldCharType="begin"/>
      </w:r>
      <w:r w:rsidRPr="005158F4">
        <w:rPr>
          <w:color w:val="000000" w:themeColor="background1"/>
        </w:rPr>
        <w:instrText xml:space="preserve"> SEQ Figure \* ARABIC </w:instrText>
      </w:r>
      <w:r w:rsidRPr="005158F4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13</w:t>
      </w:r>
      <w:r w:rsidRPr="005158F4">
        <w:rPr>
          <w:color w:val="000000" w:themeColor="background1"/>
        </w:rPr>
        <w:fldChar w:fldCharType="end"/>
      </w:r>
      <w:r w:rsidRPr="005158F4">
        <w:rPr>
          <w:color w:val="000000" w:themeColor="background1"/>
        </w:rPr>
        <w:t>:Timetable Results</w:t>
      </w:r>
      <w:bookmarkEnd w:id="40"/>
    </w:p>
    <w:p w14:paraId="0D589361" w14:textId="77777777" w:rsidR="00A64BA4" w:rsidRPr="00A64BA4" w:rsidRDefault="00A64BA4" w:rsidP="00F41ABA">
      <w:pPr>
        <w:spacing w:line="276" w:lineRule="auto"/>
      </w:pPr>
    </w:p>
    <w:p w14:paraId="53792ED6" w14:textId="77777777" w:rsidR="00A64BA4" w:rsidRDefault="00A64BA4" w:rsidP="00F41ABA">
      <w:pPr>
        <w:pStyle w:val="NormalWeb"/>
        <w:spacing w:before="0" w:beforeAutospacing="0" w:after="0" w:afterAutospacing="0" w:line="276" w:lineRule="auto"/>
      </w:pPr>
      <w:r>
        <w:t>After selecting filters, the system will display matching flights in the table below.</w:t>
      </w:r>
    </w:p>
    <w:p w14:paraId="6B06BCC7" w14:textId="77777777" w:rsidR="00A64BA4" w:rsidRDefault="00A64BA4" w:rsidP="00F41ABA">
      <w:pPr>
        <w:pStyle w:val="NormalWeb"/>
        <w:spacing w:before="0" w:beforeAutospacing="0" w:after="0" w:afterAutospacing="0" w:line="276" w:lineRule="auto"/>
      </w:pPr>
      <w:r>
        <w:t>If no flights match the selected criteria, a message will appear:</w:t>
      </w:r>
    </w:p>
    <w:p w14:paraId="0DE4742D" w14:textId="77777777" w:rsidR="00A64BA4" w:rsidRDefault="00A64BA4" w:rsidP="00F41ABA">
      <w:pPr>
        <w:pStyle w:val="NormalWeb"/>
        <w:spacing w:before="0" w:beforeAutospacing="0" w:after="0" w:afterAutospacing="0" w:line="276" w:lineRule="auto"/>
      </w:pPr>
    </w:p>
    <w:p w14:paraId="7C8513DA" w14:textId="77777777" w:rsidR="00A64BA4" w:rsidRDefault="00A64BA4" w:rsidP="00F41ABA">
      <w:pPr>
        <w:pStyle w:val="NormalWeb"/>
        <w:spacing w:before="0" w:beforeAutospacing="0" w:after="0" w:afterAutospacing="0" w:line="276" w:lineRule="auto"/>
        <w:ind w:left="720"/>
      </w:pPr>
      <w:r>
        <w:rPr>
          <w:rStyle w:val="Strong"/>
        </w:rPr>
        <w:t>“No flights found”</w:t>
      </w:r>
    </w:p>
    <w:p w14:paraId="18579240" w14:textId="4FB60090" w:rsidR="00A64BA4" w:rsidRDefault="00A64BA4" w:rsidP="00F41ABA">
      <w:pPr>
        <w:pStyle w:val="TOCHeading"/>
      </w:pPr>
      <w:r>
        <w:t>Flight Count</w:t>
      </w:r>
    </w:p>
    <w:p w14:paraId="753BD90C" w14:textId="26A833EA" w:rsidR="00A64BA4" w:rsidRDefault="00A64BA4" w:rsidP="00F41ABA">
      <w:pPr>
        <w:pStyle w:val="NormalWeb"/>
        <w:numPr>
          <w:ilvl w:val="0"/>
          <w:numId w:val="46"/>
        </w:numPr>
        <w:spacing w:line="276" w:lineRule="auto"/>
      </w:pPr>
      <w:r>
        <w:t>The system displays the number of flights that match your filters</w:t>
      </w:r>
    </w:p>
    <w:p w14:paraId="14029115" w14:textId="1DDC6B55" w:rsidR="00A64BA4" w:rsidRDefault="00A64BA4" w:rsidP="00F41ABA">
      <w:pPr>
        <w:pStyle w:val="NormalWeb"/>
        <w:numPr>
          <w:ilvl w:val="0"/>
          <w:numId w:val="46"/>
        </w:numPr>
        <w:spacing w:line="276" w:lineRule="auto"/>
      </w:pPr>
      <w:r>
        <w:t>This updates automatically as filters are changed</w:t>
      </w:r>
    </w:p>
    <w:p w14:paraId="41847F83" w14:textId="6920E86C" w:rsidR="00A64BA4" w:rsidRDefault="00A64BA4" w:rsidP="00F41ABA">
      <w:pPr>
        <w:pStyle w:val="TOCHeading"/>
      </w:pPr>
      <w:r>
        <w:t>Print Option</w:t>
      </w:r>
    </w:p>
    <w:p w14:paraId="4AD460B2" w14:textId="2C0E4EC2" w:rsidR="00A64BA4" w:rsidRDefault="00A64BA4" w:rsidP="00F41ABA">
      <w:pPr>
        <w:pStyle w:val="NormalWeb"/>
        <w:numPr>
          <w:ilvl w:val="0"/>
          <w:numId w:val="47"/>
        </w:numPr>
        <w:spacing w:line="276" w:lineRule="auto"/>
      </w:pPr>
      <w:r>
        <w:t xml:space="preserve">Click the </w:t>
      </w:r>
      <w:r w:rsidRPr="00A64BA4">
        <w:rPr>
          <w:rStyle w:val="Strong"/>
          <w:b w:val="0"/>
          <w:bCs w:val="0"/>
        </w:rPr>
        <w:t>Print button</w:t>
      </w:r>
      <w:r>
        <w:t xml:space="preserve"> to generate a printable version of the timetable</w:t>
      </w:r>
    </w:p>
    <w:p w14:paraId="508E6049" w14:textId="3BF028C4" w:rsidR="00A64BA4" w:rsidRDefault="00A64BA4" w:rsidP="00F41ABA">
      <w:pPr>
        <w:pStyle w:val="NormalWeb"/>
        <w:numPr>
          <w:ilvl w:val="0"/>
          <w:numId w:val="47"/>
        </w:numPr>
        <w:spacing w:line="276" w:lineRule="auto"/>
      </w:pPr>
      <w:r>
        <w:t>This is useful for sharing schedules or offline reference</w:t>
      </w:r>
    </w:p>
    <w:p w14:paraId="1045929A" w14:textId="77777777" w:rsidR="00A64BA4" w:rsidRPr="00A64BA4" w:rsidRDefault="00A64BA4" w:rsidP="00F41ABA">
      <w:pPr>
        <w:pStyle w:val="Heading2"/>
        <w:spacing w:line="276" w:lineRule="auto"/>
      </w:pPr>
      <w:bookmarkStart w:id="41" w:name="_Toc224935400"/>
      <w:r w:rsidRPr="00A64BA4">
        <w:lastRenderedPageBreak/>
        <w:t>Flight Information Displayed</w:t>
      </w:r>
      <w:bookmarkEnd w:id="41"/>
    </w:p>
    <w:p w14:paraId="5815E593" w14:textId="77777777" w:rsidR="00A64BA4" w:rsidRPr="00A64BA4" w:rsidRDefault="00A64BA4" w:rsidP="00F41ABA">
      <w:pPr>
        <w:spacing w:before="100" w:beforeAutospacing="1" w:after="100" w:afterAutospacing="1" w:line="276" w:lineRule="auto"/>
      </w:pPr>
      <w:r w:rsidRPr="00A64BA4">
        <w:t>Each row in the timetable includes:</w:t>
      </w:r>
    </w:p>
    <w:p w14:paraId="5B152B1E" w14:textId="4E0D48DA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Flight Number</w:t>
      </w:r>
      <w:r w:rsidRPr="00A64BA4">
        <w:t xml:space="preserve"> – Unique identifier for the flight</w:t>
      </w:r>
    </w:p>
    <w:p w14:paraId="5623FB42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From</w:t>
      </w:r>
      <w:r w:rsidRPr="00A64BA4">
        <w:t xml:space="preserve"> – Departure airport</w:t>
      </w:r>
    </w:p>
    <w:p w14:paraId="3D6AF941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To</w:t>
      </w:r>
      <w:r w:rsidRPr="00A64BA4">
        <w:t xml:space="preserve"> – Destination airport</w:t>
      </w:r>
    </w:p>
    <w:p w14:paraId="4BE90A21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Departs</w:t>
      </w:r>
      <w:r w:rsidRPr="00A64BA4">
        <w:t xml:space="preserve"> – Scheduled departure time</w:t>
      </w:r>
    </w:p>
    <w:p w14:paraId="463673D2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Arrives</w:t>
      </w:r>
      <w:r w:rsidRPr="00A64BA4">
        <w:t xml:space="preserve"> – Scheduled arrival time</w:t>
      </w:r>
    </w:p>
    <w:p w14:paraId="32062558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Aircraft</w:t>
      </w:r>
      <w:r w:rsidRPr="00A64BA4">
        <w:t xml:space="preserve"> – Type of aircraft used</w:t>
      </w:r>
    </w:p>
    <w:p w14:paraId="30D36395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Capacity</w:t>
      </w:r>
      <w:r w:rsidRPr="00A64BA4">
        <w:t xml:space="preserve"> – Number of available seats</w:t>
      </w:r>
    </w:p>
    <w:p w14:paraId="38A010F6" w14:textId="77777777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Fare</w:t>
      </w:r>
      <w:r w:rsidRPr="00A64BA4">
        <w:t xml:space="preserve"> – Ticket price for the flight</w:t>
      </w:r>
    </w:p>
    <w:p w14:paraId="75872518" w14:textId="6B7B30AB" w:rsidR="00A64BA4" w:rsidRPr="00A64BA4" w:rsidRDefault="00A64BA4" w:rsidP="00F41AB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Status</w:t>
      </w:r>
      <w:r w:rsidRPr="00A64BA4">
        <w:t xml:space="preserve"> – Current status (e.g., Scheduled)</w:t>
      </w:r>
    </w:p>
    <w:p w14:paraId="48FD901E" w14:textId="04ED6592" w:rsidR="001B1EAF" w:rsidRDefault="001B1EAF" w:rsidP="00F41ABA">
      <w:pPr>
        <w:pStyle w:val="Heading1"/>
        <w:spacing w:line="276" w:lineRule="auto"/>
      </w:pPr>
      <w:bookmarkStart w:id="42" w:name="_Toc224935401"/>
      <w:r>
        <w:t>Simulation</w:t>
      </w:r>
      <w:bookmarkEnd w:id="42"/>
    </w:p>
    <w:p w14:paraId="17A4B5FD" w14:textId="77777777" w:rsidR="009D08E3" w:rsidRPr="009D08E3" w:rsidRDefault="009D08E3" w:rsidP="00F41ABA">
      <w:pPr>
        <w:spacing w:line="276" w:lineRule="auto"/>
      </w:pPr>
    </w:p>
    <w:p w14:paraId="0C7677E1" w14:textId="77777777" w:rsidR="009D08E3" w:rsidRDefault="009D08E3" w:rsidP="00F41ABA">
      <w:pPr>
        <w:keepNext/>
        <w:spacing w:line="276" w:lineRule="auto"/>
      </w:pPr>
      <w:r>
        <w:rPr>
          <w:noProof/>
        </w:rPr>
        <w:drawing>
          <wp:inline distT="0" distB="0" distL="0" distR="0" wp14:anchorId="061A39FB" wp14:editId="40D25BA9">
            <wp:extent cx="6400800" cy="3202940"/>
            <wp:effectExtent l="0" t="0" r="0" b="0"/>
            <wp:docPr id="1309085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5830" name="Picture 13090858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0B0" w14:textId="18659F65" w:rsidR="009D08E3" w:rsidRPr="009D08E3" w:rsidRDefault="009D08E3" w:rsidP="00F41ABA">
      <w:pPr>
        <w:pStyle w:val="Caption"/>
        <w:spacing w:line="276" w:lineRule="auto"/>
        <w:rPr>
          <w:color w:val="000000" w:themeColor="background1"/>
        </w:rPr>
      </w:pPr>
      <w:bookmarkStart w:id="43" w:name="_Toc224935583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14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Simulation</w:t>
      </w:r>
      <w:bookmarkEnd w:id="43"/>
    </w:p>
    <w:p w14:paraId="20133BB3" w14:textId="77777777" w:rsidR="009D08E3" w:rsidRDefault="009D08E3" w:rsidP="00F41ABA">
      <w:pPr>
        <w:pStyle w:val="NormalWeb"/>
        <w:spacing w:line="276" w:lineRule="auto"/>
      </w:pPr>
      <w:r>
        <w:t xml:space="preserve">The </w:t>
      </w:r>
      <w:r w:rsidRPr="009D08E3">
        <w:rPr>
          <w:rStyle w:val="Strong"/>
          <w:b w:val="0"/>
          <w:bCs w:val="0"/>
        </w:rPr>
        <w:t>Simulation</w:t>
      </w:r>
      <w:r>
        <w:t xml:space="preserve"> page allows users to run a 14-day operational simulation of the airline system.</w:t>
      </w:r>
    </w:p>
    <w:p w14:paraId="1CE606D0" w14:textId="77777777" w:rsidR="009D08E3" w:rsidRDefault="009D08E3" w:rsidP="00F41ABA">
      <w:pPr>
        <w:pStyle w:val="NormalWeb"/>
        <w:spacing w:line="276" w:lineRule="auto"/>
      </w:pPr>
      <w:r>
        <w:t>This feature can be accessed from the navigation menu.</w:t>
      </w:r>
    </w:p>
    <w:p w14:paraId="7F0A95C7" w14:textId="77777777" w:rsidR="009D08E3" w:rsidRPr="009D08E3" w:rsidRDefault="009D08E3" w:rsidP="00F41ABA">
      <w:pPr>
        <w:pStyle w:val="Heading2"/>
        <w:spacing w:line="276" w:lineRule="auto"/>
      </w:pPr>
      <w:bookmarkStart w:id="44" w:name="_Toc224935402"/>
      <w:r w:rsidRPr="009D08E3">
        <w:t>Overview</w:t>
      </w:r>
      <w:bookmarkEnd w:id="44"/>
    </w:p>
    <w:p w14:paraId="5420FCDC" w14:textId="77777777" w:rsidR="009D08E3" w:rsidRPr="009D08E3" w:rsidRDefault="009D08E3" w:rsidP="00F41ABA">
      <w:pPr>
        <w:spacing w:before="100" w:beforeAutospacing="1" w:after="100" w:afterAutospacing="1" w:line="276" w:lineRule="auto"/>
      </w:pPr>
      <w:r w:rsidRPr="009D08E3">
        <w:t>The simulation models:</w:t>
      </w:r>
    </w:p>
    <w:p w14:paraId="109170A5" w14:textId="77777777" w:rsidR="009D08E3" w:rsidRPr="009D08E3" w:rsidRDefault="009D08E3" w:rsidP="00F41ABA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lastRenderedPageBreak/>
        <w:t>Flight scheduling</w:t>
      </w:r>
    </w:p>
    <w:p w14:paraId="369B32EC" w14:textId="77777777" w:rsidR="009D08E3" w:rsidRPr="009D08E3" w:rsidRDefault="009D08E3" w:rsidP="00F41ABA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t>Delays and disruptions</w:t>
      </w:r>
    </w:p>
    <w:p w14:paraId="7AFD5E6C" w14:textId="77777777" w:rsidR="009D08E3" w:rsidRPr="009D08E3" w:rsidRDefault="009D08E3" w:rsidP="00F41ABA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t>Daily operations over a 14-day period</w:t>
      </w:r>
    </w:p>
    <w:p w14:paraId="651C5B81" w14:textId="77777777" w:rsidR="009D08E3" w:rsidRDefault="009D08E3" w:rsidP="00F41ABA">
      <w:pPr>
        <w:spacing w:before="100" w:beforeAutospacing="1" w:after="100" w:afterAutospacing="1" w:line="276" w:lineRule="auto"/>
      </w:pPr>
      <w:r w:rsidRPr="009D08E3">
        <w:t>The system processes events step-by-step or all at once.</w:t>
      </w:r>
    </w:p>
    <w:p w14:paraId="123079BE" w14:textId="77777777" w:rsidR="009D08E3" w:rsidRPr="009D08E3" w:rsidRDefault="009D08E3" w:rsidP="00F41ABA">
      <w:pPr>
        <w:pStyle w:val="Heading2"/>
        <w:spacing w:line="276" w:lineRule="auto"/>
      </w:pPr>
      <w:bookmarkStart w:id="45" w:name="_Toc224935403"/>
      <w:r w:rsidRPr="009D08E3">
        <w:t>Simulation Controls</w:t>
      </w:r>
      <w:bookmarkEnd w:id="45"/>
    </w:p>
    <w:p w14:paraId="68BB320E" w14:textId="77777777" w:rsidR="009D08E3" w:rsidRPr="009D08E3" w:rsidRDefault="009D08E3" w:rsidP="00F41ABA">
      <w:pPr>
        <w:spacing w:before="100" w:beforeAutospacing="1" w:after="100" w:afterAutospacing="1" w:line="276" w:lineRule="auto"/>
      </w:pPr>
      <w:r w:rsidRPr="009D08E3">
        <w:t>Users can control the simulation using the following options:</w:t>
      </w:r>
    </w:p>
    <w:p w14:paraId="707C4097" w14:textId="77777777" w:rsidR="009D08E3" w:rsidRPr="009D08E3" w:rsidRDefault="009D08E3" w:rsidP="00F41ABA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Progress One Day</w:t>
      </w:r>
      <w:r w:rsidRPr="009D08E3">
        <w:t xml:space="preserve"> – Advances the simulation by one day</w:t>
      </w:r>
    </w:p>
    <w:p w14:paraId="69C6C435" w14:textId="77777777" w:rsidR="009D08E3" w:rsidRPr="009D08E3" w:rsidRDefault="009D08E3" w:rsidP="00F41ABA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Run to End</w:t>
      </w:r>
      <w:r w:rsidRPr="009D08E3">
        <w:t xml:space="preserve"> – Runs the full 14-day simulation automatically</w:t>
      </w:r>
    </w:p>
    <w:p w14:paraId="4129B510" w14:textId="6D39CA45" w:rsidR="009D08E3" w:rsidRPr="009D08E3" w:rsidRDefault="009D08E3" w:rsidP="00F41ABA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Reset</w:t>
      </w:r>
      <w:r w:rsidRPr="009D08E3">
        <w:t xml:space="preserve"> – Resets the simulation back to its initial state</w:t>
      </w:r>
    </w:p>
    <w:p w14:paraId="479C49FA" w14:textId="055C4E04" w:rsidR="009D08E3" w:rsidRPr="009D08E3" w:rsidRDefault="009D08E3" w:rsidP="00F41ABA">
      <w:pPr>
        <w:pStyle w:val="Heading2"/>
        <w:spacing w:line="276" w:lineRule="auto"/>
      </w:pPr>
      <w:bookmarkStart w:id="46" w:name="_Toc224935404"/>
      <w:r w:rsidRPr="009D08E3">
        <w:t>Day-by-Day Results</w:t>
      </w:r>
      <w:bookmarkEnd w:id="46"/>
    </w:p>
    <w:p w14:paraId="51CED67C" w14:textId="0758BB34" w:rsidR="009D08E3" w:rsidRPr="009D08E3" w:rsidRDefault="009D08E3" w:rsidP="00F41ABA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This section displays results for each simulated day</w:t>
      </w:r>
    </w:p>
    <w:p w14:paraId="070724A6" w14:textId="72125EC1" w:rsidR="009D08E3" w:rsidRPr="009D08E3" w:rsidRDefault="009D08E3" w:rsidP="00F41ABA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Initially, no data is shown until the simulation begins</w:t>
      </w:r>
    </w:p>
    <w:p w14:paraId="3815A05D" w14:textId="45C9FA0A" w:rsidR="009D08E3" w:rsidRPr="009D08E3" w:rsidRDefault="009D08E3" w:rsidP="00F41ABA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As the simulation progresses, results will populate with operational outcomes</w:t>
      </w:r>
    </w:p>
    <w:p w14:paraId="6581AE61" w14:textId="77777777" w:rsidR="009D08E3" w:rsidRPr="009D08E3" w:rsidRDefault="009D08E3" w:rsidP="00F41ABA">
      <w:pPr>
        <w:pStyle w:val="Heading2"/>
        <w:spacing w:line="276" w:lineRule="auto"/>
      </w:pPr>
      <w:bookmarkStart w:id="47" w:name="_Toc224935405"/>
      <w:r w:rsidRPr="009D08E3">
        <w:t>Event Log</w:t>
      </w:r>
      <w:bookmarkEnd w:id="47"/>
    </w:p>
    <w:p w14:paraId="3B0BB5DA" w14:textId="77777777" w:rsidR="009D08E3" w:rsidRPr="009D08E3" w:rsidRDefault="009D08E3" w:rsidP="00F41ABA">
      <w:pPr>
        <w:spacing w:before="100" w:beforeAutospacing="1" w:after="100" w:afterAutospacing="1" w:line="276" w:lineRule="auto"/>
      </w:pPr>
      <w:r w:rsidRPr="009D08E3">
        <w:t>The Event Log tracks system activity during the simulation.</w:t>
      </w:r>
    </w:p>
    <w:p w14:paraId="4B4C3447" w14:textId="77777777" w:rsidR="009D08E3" w:rsidRPr="009D08E3" w:rsidRDefault="009D08E3" w:rsidP="00F41ABA">
      <w:pPr>
        <w:spacing w:before="100" w:beforeAutospacing="1" w:after="100" w:afterAutospacing="1" w:line="276" w:lineRule="auto"/>
      </w:pPr>
      <w:r w:rsidRPr="009D08E3">
        <w:t>Examples include:</w:t>
      </w:r>
    </w:p>
    <w:p w14:paraId="457E5797" w14:textId="77777777" w:rsidR="009D08E3" w:rsidRPr="009D08E3" w:rsidRDefault="009D08E3" w:rsidP="00F41ABA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Flight delays</w:t>
      </w:r>
    </w:p>
    <w:p w14:paraId="1AF326DB" w14:textId="77777777" w:rsidR="009D08E3" w:rsidRPr="009D08E3" w:rsidRDefault="009D08E3" w:rsidP="00F41ABA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Cancellations</w:t>
      </w:r>
    </w:p>
    <w:p w14:paraId="7D2661B8" w14:textId="77777777" w:rsidR="009D08E3" w:rsidRPr="009D08E3" w:rsidRDefault="009D08E3" w:rsidP="00F41ABA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System updates</w:t>
      </w:r>
    </w:p>
    <w:p w14:paraId="447FB898" w14:textId="77777777" w:rsidR="009D08E3" w:rsidRPr="009D08E3" w:rsidRDefault="009D08E3" w:rsidP="00F41ABA">
      <w:pPr>
        <w:spacing w:before="100" w:beforeAutospacing="1" w:after="100" w:afterAutospacing="1" w:line="276" w:lineRule="auto"/>
      </w:pPr>
      <w:r w:rsidRPr="009D08E3">
        <w:t>If no simulation has been run, the log will display:</w:t>
      </w:r>
    </w:p>
    <w:p w14:paraId="6F951F75" w14:textId="746AAD77" w:rsidR="009D08E3" w:rsidRPr="009D08E3" w:rsidRDefault="009D08E3" w:rsidP="00F41ABA">
      <w:pPr>
        <w:spacing w:before="100" w:beforeAutospacing="1" w:after="100" w:afterAutospacing="1" w:line="276" w:lineRule="auto"/>
        <w:ind w:left="720"/>
      </w:pPr>
      <w:r w:rsidRPr="009D08E3">
        <w:rPr>
          <w:b/>
          <w:bCs/>
        </w:rPr>
        <w:t>“No events yet. Start the simulation to see activity.”</w:t>
      </w:r>
    </w:p>
    <w:p w14:paraId="7F5696C4" w14:textId="77777777" w:rsidR="00D27283" w:rsidRDefault="00D27283">
      <w:pPr>
        <w:spacing w:after="160" w:line="278" w:lineRule="auto"/>
        <w:rPr>
          <w:b/>
          <w:spacing w:val="4"/>
          <w:sz w:val="40"/>
          <w:szCs w:val="40"/>
        </w:rPr>
      </w:pPr>
      <w:bookmarkStart w:id="48" w:name="_Toc224935406"/>
      <w:r>
        <w:br w:type="page"/>
      </w:r>
    </w:p>
    <w:p w14:paraId="060847D0" w14:textId="708A2912" w:rsidR="009D08E3" w:rsidRDefault="00C151EC" w:rsidP="00F41ABA">
      <w:pPr>
        <w:pStyle w:val="Heading1"/>
        <w:spacing w:line="276" w:lineRule="auto"/>
      </w:pPr>
      <w:r>
        <w:lastRenderedPageBreak/>
        <w:t>Admin Dashboa</w:t>
      </w:r>
      <w:r w:rsidR="009D08E3">
        <w:t>rd</w:t>
      </w:r>
      <w:bookmarkEnd w:id="48"/>
    </w:p>
    <w:p w14:paraId="14FCB1DF" w14:textId="4422CC66" w:rsidR="001B1EAF" w:rsidRDefault="00877EF3" w:rsidP="00F41ABA">
      <w:pPr>
        <w:pStyle w:val="Heading1"/>
        <w:numPr>
          <w:ilvl w:val="0"/>
          <w:numId w:val="0"/>
        </w:numPr>
        <w:spacing w:line="276" w:lineRule="auto"/>
      </w:pPr>
      <w:bookmarkStart w:id="49" w:name="_Toc224935407"/>
      <w:r>
        <w:rPr>
          <w:noProof/>
        </w:rPr>
        <w:drawing>
          <wp:inline distT="0" distB="0" distL="0" distR="0" wp14:anchorId="786E5142" wp14:editId="3FAFCFBD">
            <wp:extent cx="6400800" cy="3899535"/>
            <wp:effectExtent l="0" t="0" r="0" b="0"/>
            <wp:docPr id="2011543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3522" name="Picture 20115435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44BCF67D" w14:textId="619C1240" w:rsidR="00877EF3" w:rsidRPr="00877EF3" w:rsidRDefault="00877EF3" w:rsidP="00F41ABA">
      <w:pPr>
        <w:pStyle w:val="Caption"/>
        <w:spacing w:line="276" w:lineRule="auto"/>
        <w:rPr>
          <w:color w:val="000000" w:themeColor="background1"/>
        </w:rPr>
      </w:pPr>
      <w:bookmarkStart w:id="50" w:name="_Toc224935584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15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 Admin Dashboard</w:t>
      </w:r>
      <w:bookmarkEnd w:id="50"/>
    </w:p>
    <w:p w14:paraId="23C35899" w14:textId="77777777" w:rsidR="00877EF3" w:rsidRDefault="00877EF3" w:rsidP="00F41ABA">
      <w:pPr>
        <w:pStyle w:val="NormalWeb"/>
        <w:spacing w:line="276" w:lineRule="auto"/>
      </w:pPr>
      <w:r>
        <w:t xml:space="preserve">The </w:t>
      </w:r>
      <w:r w:rsidRPr="00877EF3">
        <w:rPr>
          <w:rStyle w:val="Strong"/>
          <w:b w:val="0"/>
          <w:bCs w:val="0"/>
        </w:rPr>
        <w:t>Admin Dashboard</w:t>
      </w:r>
      <w:r>
        <w:t xml:space="preserve"> provides administrators with full system visibility and control over users, aircraft, and airport data.</w:t>
      </w:r>
    </w:p>
    <w:p w14:paraId="5CA74E4E" w14:textId="77777777" w:rsidR="00877EF3" w:rsidRDefault="00877EF3" w:rsidP="00F41ABA">
      <w:pPr>
        <w:pStyle w:val="NormalWeb"/>
        <w:spacing w:line="276" w:lineRule="auto"/>
      </w:pPr>
      <w:r>
        <w:t xml:space="preserve">This feature can be accessed through the </w:t>
      </w:r>
      <w:r w:rsidRPr="00877EF3">
        <w:rPr>
          <w:rStyle w:val="Strong"/>
          <w:b w:val="0"/>
          <w:bCs w:val="0"/>
        </w:rPr>
        <w:t>Admin Dashboard</w:t>
      </w:r>
      <w:r>
        <w:t xml:space="preserve"> option in the navigation menu.</w:t>
      </w:r>
    </w:p>
    <w:p w14:paraId="168C93E6" w14:textId="6D217B88" w:rsidR="00877EF3" w:rsidRDefault="00877EF3" w:rsidP="00F41ABA">
      <w:pPr>
        <w:pStyle w:val="Heading2"/>
        <w:spacing w:line="276" w:lineRule="auto"/>
      </w:pPr>
      <w:bookmarkStart w:id="51" w:name="_Toc224935408"/>
      <w:r>
        <w:t>Overview</w:t>
      </w:r>
      <w:bookmarkEnd w:id="51"/>
    </w:p>
    <w:p w14:paraId="28571E7D" w14:textId="77777777" w:rsidR="00877EF3" w:rsidRDefault="00877EF3" w:rsidP="00F41ABA">
      <w:pPr>
        <w:pStyle w:val="NormalWeb"/>
        <w:spacing w:line="276" w:lineRule="auto"/>
      </w:pPr>
      <w:r>
        <w:t>At the top of the dashboard, summary cards display key system metrics:</w:t>
      </w:r>
    </w:p>
    <w:p w14:paraId="31396E5D" w14:textId="77777777" w:rsidR="00877EF3" w:rsidRDefault="00877EF3" w:rsidP="00F41ABA">
      <w:pPr>
        <w:pStyle w:val="NormalWeb"/>
        <w:numPr>
          <w:ilvl w:val="0"/>
          <w:numId w:val="56"/>
        </w:numPr>
        <w:spacing w:line="276" w:lineRule="auto"/>
      </w:pPr>
      <w:r>
        <w:t>Total Users</w:t>
      </w:r>
    </w:p>
    <w:p w14:paraId="034BAE2B" w14:textId="77777777" w:rsidR="00877EF3" w:rsidRDefault="00877EF3" w:rsidP="00F41ABA">
      <w:pPr>
        <w:pStyle w:val="NormalWeb"/>
        <w:numPr>
          <w:ilvl w:val="0"/>
          <w:numId w:val="56"/>
        </w:numPr>
        <w:spacing w:line="276" w:lineRule="auto"/>
      </w:pPr>
      <w:r>
        <w:t>Total Aircraft</w:t>
      </w:r>
    </w:p>
    <w:p w14:paraId="09656CEF" w14:textId="77777777" w:rsidR="00877EF3" w:rsidRDefault="00877EF3" w:rsidP="00F41ABA">
      <w:pPr>
        <w:pStyle w:val="NormalWeb"/>
        <w:numPr>
          <w:ilvl w:val="0"/>
          <w:numId w:val="56"/>
        </w:numPr>
        <w:spacing w:line="276" w:lineRule="auto"/>
      </w:pPr>
      <w:r>
        <w:t>Total Airports</w:t>
      </w:r>
    </w:p>
    <w:p w14:paraId="1310C0FB" w14:textId="77777777" w:rsidR="00877EF3" w:rsidRDefault="00877EF3" w:rsidP="00F41ABA">
      <w:pPr>
        <w:pStyle w:val="NormalWeb"/>
        <w:numPr>
          <w:ilvl w:val="0"/>
          <w:numId w:val="56"/>
        </w:numPr>
        <w:spacing w:line="276" w:lineRule="auto"/>
      </w:pPr>
      <w:r>
        <w:t>Total Routes</w:t>
      </w:r>
    </w:p>
    <w:p w14:paraId="04C8117A" w14:textId="77777777" w:rsidR="00877EF3" w:rsidRDefault="00877EF3" w:rsidP="00F41ABA">
      <w:pPr>
        <w:pStyle w:val="NormalWeb"/>
        <w:numPr>
          <w:ilvl w:val="0"/>
          <w:numId w:val="56"/>
        </w:numPr>
        <w:spacing w:line="276" w:lineRule="auto"/>
      </w:pPr>
      <w:r>
        <w:t>Daily Flights</w:t>
      </w:r>
    </w:p>
    <w:p w14:paraId="0A5337AC" w14:textId="77777777" w:rsidR="00877EF3" w:rsidRDefault="00877EF3" w:rsidP="00F41ABA">
      <w:pPr>
        <w:pStyle w:val="NormalWeb"/>
        <w:spacing w:line="276" w:lineRule="auto"/>
      </w:pPr>
      <w:r>
        <w:t>These metrics give a quick overview of system activity and scale.</w:t>
      </w:r>
    </w:p>
    <w:p w14:paraId="413AEEEC" w14:textId="0458B58C" w:rsidR="00877EF3" w:rsidRDefault="00877EF3" w:rsidP="00F41ABA">
      <w:pPr>
        <w:pStyle w:val="Heading2"/>
        <w:spacing w:line="276" w:lineRule="auto"/>
      </w:pPr>
      <w:bookmarkStart w:id="52" w:name="_Toc224935409"/>
      <w:r>
        <w:lastRenderedPageBreak/>
        <w:t>Live Operations Panel</w:t>
      </w:r>
      <w:bookmarkEnd w:id="52"/>
    </w:p>
    <w:p w14:paraId="63566293" w14:textId="77777777" w:rsidR="00877EF3" w:rsidRDefault="00877EF3" w:rsidP="00F41ABA">
      <w:pPr>
        <w:pStyle w:val="NormalWeb"/>
        <w:spacing w:line="276" w:lineRule="auto"/>
      </w:pPr>
      <w:r>
        <w:t xml:space="preserve">The </w:t>
      </w:r>
      <w:r w:rsidRPr="00877EF3">
        <w:rPr>
          <w:rStyle w:val="Strong"/>
          <w:b w:val="0"/>
          <w:bCs w:val="0"/>
        </w:rPr>
        <w:t>Live Operations</w:t>
      </w:r>
      <w:r>
        <w:t xml:space="preserve"> section displays real-time system activity for the current day.</w:t>
      </w:r>
    </w:p>
    <w:p w14:paraId="04108ECD" w14:textId="77777777" w:rsidR="00877EF3" w:rsidRDefault="00877EF3" w:rsidP="00F41ABA">
      <w:pPr>
        <w:pStyle w:val="NormalWeb"/>
        <w:spacing w:line="276" w:lineRule="auto"/>
      </w:pPr>
      <w:r>
        <w:t>Information includes:</w:t>
      </w:r>
    </w:p>
    <w:p w14:paraId="0A430972" w14:textId="77777777" w:rsidR="00877EF3" w:rsidRDefault="00877EF3" w:rsidP="00F41ABA">
      <w:pPr>
        <w:pStyle w:val="NormalWeb"/>
        <w:numPr>
          <w:ilvl w:val="0"/>
          <w:numId w:val="57"/>
        </w:numPr>
        <w:spacing w:line="276" w:lineRule="auto"/>
      </w:pPr>
      <w:r>
        <w:t>Total flights scheduled</w:t>
      </w:r>
    </w:p>
    <w:p w14:paraId="48CE0C04" w14:textId="77777777" w:rsidR="00877EF3" w:rsidRDefault="00877EF3" w:rsidP="00F41ABA">
      <w:pPr>
        <w:pStyle w:val="NormalWeb"/>
        <w:numPr>
          <w:ilvl w:val="0"/>
          <w:numId w:val="57"/>
        </w:numPr>
        <w:spacing w:line="276" w:lineRule="auto"/>
      </w:pPr>
      <w:r>
        <w:t>Flights currently in the air</w:t>
      </w:r>
    </w:p>
    <w:p w14:paraId="23AFD8BC" w14:textId="77777777" w:rsidR="00877EF3" w:rsidRDefault="00877EF3" w:rsidP="00F41ABA">
      <w:pPr>
        <w:pStyle w:val="NormalWeb"/>
        <w:numPr>
          <w:ilvl w:val="0"/>
          <w:numId w:val="57"/>
        </w:numPr>
        <w:spacing w:line="276" w:lineRule="auto"/>
      </w:pPr>
      <w:r>
        <w:t>Completed flights</w:t>
      </w:r>
    </w:p>
    <w:p w14:paraId="2C1A71A0" w14:textId="77777777" w:rsidR="00877EF3" w:rsidRDefault="00877EF3" w:rsidP="00F41ABA">
      <w:pPr>
        <w:pStyle w:val="NormalWeb"/>
        <w:numPr>
          <w:ilvl w:val="0"/>
          <w:numId w:val="57"/>
        </w:numPr>
        <w:spacing w:line="276" w:lineRule="auto"/>
      </w:pPr>
      <w:r>
        <w:t>Remaining flights</w:t>
      </w:r>
    </w:p>
    <w:p w14:paraId="0D85CBFD" w14:textId="77777777" w:rsidR="00877EF3" w:rsidRDefault="00877EF3" w:rsidP="00F41ABA">
      <w:pPr>
        <w:pStyle w:val="NormalWeb"/>
        <w:spacing w:line="276" w:lineRule="auto"/>
      </w:pPr>
      <w:r>
        <w:t>The system updates automatically at regular intervals.</w:t>
      </w:r>
    </w:p>
    <w:p w14:paraId="6BF2F999" w14:textId="79575092" w:rsidR="00877EF3" w:rsidRDefault="00877EF3" w:rsidP="00F41ABA">
      <w:pPr>
        <w:pStyle w:val="Heading2"/>
        <w:spacing w:line="276" w:lineRule="auto"/>
      </w:pPr>
      <w:bookmarkStart w:id="53" w:name="_Toc224935410"/>
      <w:r>
        <w:t>Next Departures</w:t>
      </w:r>
      <w:bookmarkEnd w:id="53"/>
    </w:p>
    <w:p w14:paraId="393CF239" w14:textId="77777777" w:rsidR="00877EF3" w:rsidRDefault="00877EF3" w:rsidP="00F41ABA">
      <w:pPr>
        <w:pStyle w:val="NormalWeb"/>
        <w:spacing w:line="276" w:lineRule="auto"/>
      </w:pPr>
      <w:r>
        <w:t>This section lists upcoming flights with:</w:t>
      </w:r>
    </w:p>
    <w:p w14:paraId="7225592F" w14:textId="77777777" w:rsidR="00877EF3" w:rsidRDefault="00877EF3" w:rsidP="00F41ABA">
      <w:pPr>
        <w:pStyle w:val="NormalWeb"/>
        <w:numPr>
          <w:ilvl w:val="0"/>
          <w:numId w:val="58"/>
        </w:numPr>
        <w:spacing w:line="276" w:lineRule="auto"/>
      </w:pPr>
      <w:r>
        <w:t>Flight number</w:t>
      </w:r>
    </w:p>
    <w:p w14:paraId="1DDB502B" w14:textId="77777777" w:rsidR="00877EF3" w:rsidRDefault="00877EF3" w:rsidP="00F41ABA">
      <w:pPr>
        <w:pStyle w:val="NormalWeb"/>
        <w:numPr>
          <w:ilvl w:val="0"/>
          <w:numId w:val="58"/>
        </w:numPr>
        <w:spacing w:line="276" w:lineRule="auto"/>
      </w:pPr>
      <w:r>
        <w:t>Route (origin → destination)</w:t>
      </w:r>
    </w:p>
    <w:p w14:paraId="019F5146" w14:textId="77777777" w:rsidR="00877EF3" w:rsidRDefault="00877EF3" w:rsidP="00F41ABA">
      <w:pPr>
        <w:pStyle w:val="NormalWeb"/>
        <w:numPr>
          <w:ilvl w:val="0"/>
          <w:numId w:val="58"/>
        </w:numPr>
        <w:spacing w:line="276" w:lineRule="auto"/>
      </w:pPr>
      <w:r>
        <w:t>Departure time</w:t>
      </w:r>
    </w:p>
    <w:p w14:paraId="57FDA120" w14:textId="77777777" w:rsidR="00877EF3" w:rsidRDefault="00877EF3" w:rsidP="00F41ABA">
      <w:pPr>
        <w:pStyle w:val="NormalWeb"/>
        <w:spacing w:line="276" w:lineRule="auto"/>
      </w:pPr>
      <w:r>
        <w:t>This allows administrators to quickly monitor near-term activity.</w:t>
      </w:r>
    </w:p>
    <w:p w14:paraId="67E83772" w14:textId="1B71D1FA" w:rsidR="00877EF3" w:rsidRPr="00877EF3" w:rsidRDefault="00877EF3" w:rsidP="00F41ABA">
      <w:pPr>
        <w:pStyle w:val="Heading2"/>
        <w:spacing w:line="276" w:lineRule="auto"/>
      </w:pPr>
      <w:bookmarkStart w:id="54" w:name="_Toc224935411"/>
      <w:r>
        <w:t>Data Management Tabs</w:t>
      </w:r>
      <w:bookmarkEnd w:id="54"/>
    </w:p>
    <w:p w14:paraId="1F6FB0B0" w14:textId="33D52BEE" w:rsidR="00877EF3" w:rsidRDefault="00877EF3" w:rsidP="00F41ABA">
      <w:pPr>
        <w:spacing w:line="276" w:lineRule="auto"/>
      </w:pPr>
      <w:r>
        <w:t>The dashboard includes three main data tabs:</w:t>
      </w:r>
    </w:p>
    <w:p w14:paraId="3C2F6FFC" w14:textId="5CC1F6DE" w:rsidR="00877EF3" w:rsidRDefault="00877EF3" w:rsidP="00F41ABA">
      <w:pPr>
        <w:pStyle w:val="TOCHeading"/>
      </w:pPr>
      <w:r>
        <w:t xml:space="preserve">Users </w:t>
      </w:r>
    </w:p>
    <w:p w14:paraId="4E5B88BA" w14:textId="77777777" w:rsidR="00877EF3" w:rsidRDefault="00877EF3" w:rsidP="00F41ABA">
      <w:pPr>
        <w:keepNext/>
        <w:spacing w:line="276" w:lineRule="auto"/>
      </w:pPr>
      <w:r>
        <w:rPr>
          <w:noProof/>
        </w:rPr>
        <w:drawing>
          <wp:inline distT="0" distB="0" distL="0" distR="0" wp14:anchorId="5FEC28ED" wp14:editId="5BAE102F">
            <wp:extent cx="6400800" cy="1663065"/>
            <wp:effectExtent l="0" t="0" r="0" b="635"/>
            <wp:docPr id="365522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2848" name="Picture 3655228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CBCB" w14:textId="104EDDFC" w:rsidR="00877EF3" w:rsidRPr="00877EF3" w:rsidRDefault="00877EF3" w:rsidP="00F41ABA">
      <w:pPr>
        <w:pStyle w:val="Caption"/>
        <w:spacing w:line="276" w:lineRule="auto"/>
        <w:rPr>
          <w:color w:val="000000" w:themeColor="background1"/>
        </w:rPr>
      </w:pPr>
      <w:bookmarkStart w:id="55" w:name="_Toc224935585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16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</w:t>
      </w:r>
      <w:r w:rsidR="00F41ABA">
        <w:rPr>
          <w:color w:val="000000" w:themeColor="background1"/>
        </w:rPr>
        <w:t xml:space="preserve"> </w:t>
      </w:r>
      <w:r w:rsidRPr="00877EF3">
        <w:rPr>
          <w:color w:val="000000" w:themeColor="background1"/>
        </w:rPr>
        <w:t>Users Data Management Tab</w:t>
      </w:r>
      <w:bookmarkEnd w:id="55"/>
    </w:p>
    <w:p w14:paraId="5A9FA59A" w14:textId="77777777" w:rsidR="00877EF3" w:rsidRDefault="00877EF3" w:rsidP="00F41ABA">
      <w:pPr>
        <w:pStyle w:val="NormalWeb"/>
        <w:spacing w:line="276" w:lineRule="auto"/>
      </w:pPr>
      <w:r>
        <w:t>Displays all system users with the following information:</w:t>
      </w:r>
    </w:p>
    <w:p w14:paraId="39A0D977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t>User ID</w:t>
      </w:r>
    </w:p>
    <w:p w14:paraId="6AC37FDF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t>Username</w:t>
      </w:r>
    </w:p>
    <w:p w14:paraId="690D7F73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t>Role (user or admin)</w:t>
      </w:r>
    </w:p>
    <w:p w14:paraId="45DF5F21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lastRenderedPageBreak/>
        <w:t>Status (active/inactive)</w:t>
      </w:r>
    </w:p>
    <w:p w14:paraId="25515499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t>Account creation date</w:t>
      </w:r>
    </w:p>
    <w:p w14:paraId="3C2742BB" w14:textId="77777777" w:rsidR="00877EF3" w:rsidRDefault="00877EF3" w:rsidP="00F41ABA">
      <w:pPr>
        <w:pStyle w:val="NormalWeb"/>
        <w:numPr>
          <w:ilvl w:val="0"/>
          <w:numId w:val="60"/>
        </w:numPr>
        <w:spacing w:line="276" w:lineRule="auto"/>
      </w:pPr>
      <w:r>
        <w:t>Last login time</w:t>
      </w:r>
    </w:p>
    <w:p w14:paraId="4937CEE8" w14:textId="77777777" w:rsidR="00877EF3" w:rsidRDefault="00877EF3" w:rsidP="00F41ABA">
      <w:pPr>
        <w:pStyle w:val="NormalWeb"/>
        <w:spacing w:line="276" w:lineRule="auto"/>
      </w:pPr>
      <w:r>
        <w:rPr>
          <w:rStyle w:val="Strong"/>
        </w:rPr>
        <w:t>Actions:</w:t>
      </w:r>
    </w:p>
    <w:p w14:paraId="7D09855A" w14:textId="77777777" w:rsidR="00877EF3" w:rsidRDefault="00877EF3" w:rsidP="00F41ABA">
      <w:pPr>
        <w:pStyle w:val="NormalWeb"/>
        <w:numPr>
          <w:ilvl w:val="0"/>
          <w:numId w:val="61"/>
        </w:numPr>
        <w:spacing w:line="276" w:lineRule="auto"/>
      </w:pPr>
      <w:r>
        <w:t xml:space="preserve">Create new user using </w:t>
      </w:r>
      <w:r>
        <w:rPr>
          <w:rStyle w:val="Strong"/>
        </w:rPr>
        <w:t xml:space="preserve">+ </w:t>
      </w:r>
      <w:r w:rsidRPr="00877EF3">
        <w:rPr>
          <w:rStyle w:val="Strong"/>
          <w:b w:val="0"/>
          <w:bCs w:val="0"/>
        </w:rPr>
        <w:t>Create User</w:t>
      </w:r>
    </w:p>
    <w:p w14:paraId="68A92620" w14:textId="6E79C42D" w:rsidR="00877EF3" w:rsidRDefault="00877EF3" w:rsidP="00F41ABA">
      <w:pPr>
        <w:pStyle w:val="NormalWeb"/>
        <w:numPr>
          <w:ilvl w:val="0"/>
          <w:numId w:val="61"/>
        </w:numPr>
        <w:spacing w:line="276" w:lineRule="auto"/>
      </w:pPr>
      <w:r>
        <w:t>Delete existing users</w:t>
      </w:r>
    </w:p>
    <w:p w14:paraId="5929A830" w14:textId="4580ABFB" w:rsidR="00877EF3" w:rsidRDefault="00877EF3" w:rsidP="00F41ABA">
      <w:pPr>
        <w:pStyle w:val="TOCHeading"/>
      </w:pPr>
      <w:r>
        <w:t>Aircraft</w:t>
      </w:r>
      <w:r>
        <w:rPr>
          <w:noProof/>
        </w:rPr>
        <w:drawing>
          <wp:inline distT="0" distB="0" distL="0" distR="0" wp14:anchorId="74529C50" wp14:editId="770D7E2A">
            <wp:extent cx="6400800" cy="3002915"/>
            <wp:effectExtent l="0" t="0" r="0" b="0"/>
            <wp:docPr id="1269164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4578" name="Picture 126916457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34B3" w14:textId="6ED8BCD5" w:rsidR="00877EF3" w:rsidRPr="00877EF3" w:rsidRDefault="00877EF3" w:rsidP="00F41ABA">
      <w:pPr>
        <w:pStyle w:val="Caption"/>
        <w:spacing w:line="276" w:lineRule="auto"/>
        <w:rPr>
          <w:color w:val="000000" w:themeColor="background1"/>
        </w:rPr>
      </w:pPr>
      <w:bookmarkStart w:id="56" w:name="_Toc224935586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17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 Aircraft Data Management Tab</w:t>
      </w:r>
      <w:bookmarkEnd w:id="56"/>
    </w:p>
    <w:p w14:paraId="538DF4DC" w14:textId="77777777" w:rsidR="00877EF3" w:rsidRDefault="00877EF3" w:rsidP="00F41ABA">
      <w:pPr>
        <w:pStyle w:val="NormalWeb"/>
        <w:spacing w:line="276" w:lineRule="auto"/>
      </w:pPr>
      <w:r>
        <w:t>Displays all aircraft in the system, including:</w:t>
      </w:r>
    </w:p>
    <w:p w14:paraId="07F78CB1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Tail number</w:t>
      </w:r>
    </w:p>
    <w:p w14:paraId="3EDD23F0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Model</w:t>
      </w:r>
    </w:p>
    <w:p w14:paraId="44B88C86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Manufacturer</w:t>
      </w:r>
    </w:p>
    <w:p w14:paraId="76F3BE74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Passenger capacity</w:t>
      </w:r>
    </w:p>
    <w:p w14:paraId="7FDE56CE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Base airport</w:t>
      </w:r>
    </w:p>
    <w:p w14:paraId="0FB527FB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Status (active)</w:t>
      </w:r>
    </w:p>
    <w:p w14:paraId="33CB8780" w14:textId="77777777" w:rsidR="00877EF3" w:rsidRDefault="00877EF3" w:rsidP="00F41ABA">
      <w:pPr>
        <w:pStyle w:val="NormalWeb"/>
        <w:numPr>
          <w:ilvl w:val="0"/>
          <w:numId w:val="62"/>
        </w:numPr>
        <w:spacing w:line="276" w:lineRule="auto"/>
      </w:pPr>
      <w:r>
        <w:t>Total flight hours</w:t>
      </w:r>
    </w:p>
    <w:p w14:paraId="2219FFA3" w14:textId="77777777" w:rsidR="00877EF3" w:rsidRDefault="00877EF3" w:rsidP="00F41ABA">
      <w:pPr>
        <w:pStyle w:val="NormalWeb"/>
        <w:spacing w:line="276" w:lineRule="auto"/>
      </w:pPr>
      <w:r>
        <w:t>This allows administrators to monitor fleet distribution and availability.</w:t>
      </w:r>
    </w:p>
    <w:p w14:paraId="6DDCEAC2" w14:textId="77777777" w:rsidR="009D08E3" w:rsidRDefault="00877EF3" w:rsidP="00F41ABA">
      <w:pPr>
        <w:pStyle w:val="TOCHeading"/>
      </w:pPr>
      <w:r>
        <w:lastRenderedPageBreak/>
        <w:t>Airports</w:t>
      </w:r>
      <w:r w:rsidR="009D08E3">
        <w:rPr>
          <w:noProof/>
        </w:rPr>
        <w:drawing>
          <wp:inline distT="0" distB="0" distL="0" distR="0" wp14:anchorId="2083B306" wp14:editId="3BD04ACD">
            <wp:extent cx="6400800" cy="3364865"/>
            <wp:effectExtent l="0" t="0" r="0" b="635"/>
            <wp:docPr id="528194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4745" name="Picture 52819474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C89A" w14:textId="7A4DFFB6" w:rsidR="00877EF3" w:rsidRPr="009D08E3" w:rsidRDefault="009D08E3" w:rsidP="00F41ABA">
      <w:pPr>
        <w:pStyle w:val="Caption"/>
        <w:spacing w:line="276" w:lineRule="auto"/>
        <w:rPr>
          <w:color w:val="000000" w:themeColor="background1"/>
        </w:rPr>
      </w:pPr>
      <w:bookmarkStart w:id="57" w:name="_Toc224935587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18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Airports Data Management Tab</w:t>
      </w:r>
      <w:bookmarkEnd w:id="57"/>
    </w:p>
    <w:p w14:paraId="32EECEFA" w14:textId="77777777" w:rsidR="00877EF3" w:rsidRDefault="00877EF3" w:rsidP="00F41ABA">
      <w:pPr>
        <w:pStyle w:val="NormalWeb"/>
        <w:spacing w:line="276" w:lineRule="auto"/>
      </w:pPr>
      <w:r>
        <w:t>Displays all supported airports, including:</w:t>
      </w:r>
    </w:p>
    <w:p w14:paraId="0E87150E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IATA code</w:t>
      </w:r>
    </w:p>
    <w:p w14:paraId="6F3F7175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Airport name</w:t>
      </w:r>
    </w:p>
    <w:p w14:paraId="6FF07842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City and location</w:t>
      </w:r>
    </w:p>
    <w:p w14:paraId="7742653F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Hub designation</w:t>
      </w:r>
    </w:p>
    <w:p w14:paraId="49332A08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Number of gates</w:t>
      </w:r>
    </w:p>
    <w:p w14:paraId="4AE05065" w14:textId="77777777" w:rsidR="00877EF3" w:rsidRDefault="00877EF3" w:rsidP="00F41ABA">
      <w:pPr>
        <w:pStyle w:val="NormalWeb"/>
        <w:numPr>
          <w:ilvl w:val="0"/>
          <w:numId w:val="63"/>
        </w:numPr>
        <w:spacing w:line="276" w:lineRule="auto"/>
      </w:pPr>
      <w:r>
        <w:t>Time zone</w:t>
      </w:r>
    </w:p>
    <w:p w14:paraId="1A790437" w14:textId="77777777" w:rsidR="00877EF3" w:rsidRDefault="00877EF3" w:rsidP="00F41ABA">
      <w:pPr>
        <w:pStyle w:val="NormalWeb"/>
        <w:spacing w:line="276" w:lineRule="auto"/>
      </w:pPr>
      <w:r>
        <w:t>Hub airports are visually labeled for easy identification.</w:t>
      </w:r>
    </w:p>
    <w:p w14:paraId="5E1E4228" w14:textId="77777777" w:rsidR="00877EF3" w:rsidRPr="00877EF3" w:rsidRDefault="00877EF3" w:rsidP="00F41ABA">
      <w:pPr>
        <w:spacing w:line="276" w:lineRule="auto"/>
      </w:pPr>
    </w:p>
    <w:sectPr w:rsidR="00877EF3" w:rsidRPr="00877EF3" w:rsidSect="00270D2C">
      <w:pgSz w:w="12240" w:h="15840"/>
      <w:pgMar w:top="1008" w:right="1080" w:bottom="806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0104" w14:textId="77777777" w:rsidR="00541EB3" w:rsidRDefault="00541EB3" w:rsidP="003F7F34">
      <w:r>
        <w:separator/>
      </w:r>
    </w:p>
  </w:endnote>
  <w:endnote w:type="continuationSeparator" w:id="0">
    <w:p w14:paraId="79BEF1BD" w14:textId="77777777" w:rsidR="00541EB3" w:rsidRDefault="00541EB3" w:rsidP="003F7F34">
      <w:r>
        <w:continuationSeparator/>
      </w:r>
    </w:p>
  </w:endnote>
  <w:endnote w:type="continuationNotice" w:id="1">
    <w:p w14:paraId="7A62C560" w14:textId="77777777" w:rsidR="00541EB3" w:rsidRDefault="00541EB3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aytona">
    <w:altName w:val="Cambria"/>
    <w:panose1 w:val="020B0604030500040204"/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 (Body CS)">
    <w:altName w:val="Arial"/>
    <w:panose1 w:val="020B0604020202020204"/>
    <w:charset w:val="00"/>
    <w:family w:val="roman"/>
    <w:pitch w:val="default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B856" w14:textId="77777777" w:rsidR="00487737" w:rsidRDefault="00D40BF8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F736" w14:textId="77777777" w:rsidR="0014076C" w:rsidRDefault="0014076C">
    <w:pPr>
      <w:pStyle w:val="Footer"/>
      <w:jc w:val="center"/>
      <w:rPr>
        <w:color w:val="FF921A" w:themeColor="accent1"/>
      </w:rPr>
    </w:pPr>
    <w:r>
      <w:rPr>
        <w:color w:val="FF921A" w:themeColor="accent1"/>
      </w:rPr>
      <w:t xml:space="preserve">Page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PAGE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  <w:r>
      <w:rPr>
        <w:color w:val="FF921A" w:themeColor="accent1"/>
      </w:rPr>
      <w:t xml:space="preserve"> of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NUMPAGES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</w:p>
  <w:p w14:paraId="65CBB0CD" w14:textId="77777777" w:rsidR="00CB381B" w:rsidRPr="00CB381B" w:rsidRDefault="00CB381B" w:rsidP="00CB381B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ECB7" w14:textId="77777777" w:rsidR="00541EB3" w:rsidRDefault="00541EB3" w:rsidP="003F7F34">
      <w:r>
        <w:separator/>
      </w:r>
    </w:p>
  </w:footnote>
  <w:footnote w:type="continuationSeparator" w:id="0">
    <w:p w14:paraId="29E06985" w14:textId="77777777" w:rsidR="00541EB3" w:rsidRDefault="00541EB3" w:rsidP="003F7F34">
      <w:r>
        <w:continuationSeparator/>
      </w:r>
    </w:p>
  </w:footnote>
  <w:footnote w:type="continuationNotice" w:id="1">
    <w:p w14:paraId="38B39118" w14:textId="77777777" w:rsidR="00541EB3" w:rsidRDefault="00541EB3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EC19" w14:textId="34AD0FDE" w:rsidR="003A7000" w:rsidRDefault="00541EB3" w:rsidP="003F7F34">
    <w:pPr>
      <w:pStyle w:val="Header"/>
    </w:pPr>
    <w:r>
      <w:rPr>
        <w:noProof/>
      </w:rPr>
      <w:pict w14:anchorId="5894A8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612pt;height:11in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10B1" w14:textId="77777777" w:rsidR="004D0EAC" w:rsidRDefault="00401C20" w:rsidP="00A732FB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385870D6" wp14:editId="22CCA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622998" y="0"/>
                          <a:ext cx="7149402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622998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>
          <w:pict w14:anchorId="306A6259">
            <v:group id="Group 3" style="position:absolute;margin-left:0;margin-top:0;width:612pt;height:11in;z-index:-251658240;mso-position-horizontal-relative:page;mso-position-vertical-relative:page" alt="&quot;&quot;" coordsize="77724,100584" o:spid="_x0000_s1026" w14:anchorId="1D232F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6lyEMTAwAANwoAAA4AAAAAAAAAAAAAAAAALgIAAGRy&#10;cy9lMm9Eb2MueG1sUEsBAi0AFAAGAAgAAAAhAPiQRVfcAAAABwEAAA8AAAAAAAAAAAAAAAAAbQUA&#10;AGRycy9kb3ducmV2LnhtbFBLBQYAAAAABAAEAPMAAAB2BgAAAAA=&#10;">
              <v:rect id="Rectangle 1657232198" style="position:absolute;left:6229;width:71495;height:100584;visibility:visible;mso-wrap-style:square;v-text-anchor:middle" o:spid="_x0000_s1027" filled="f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/>
              <v:rect id="Rectangle 1494835015" style="position:absolute;width:6229;height:100584;flip:x;visibility:visible;mso-wrap-style:square;v-text-anchor:middle" alt="&quot;&quot;" o:spid="_x0000_s1028" fillcolor="#b1e68d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/>
              <w10:wrap anchorx="page" anchory="page"/>
              <w10:anchorlock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9s4erhpGnhDlO" int2:id="p58Aj4Q3">
      <int2:state int2:value="Rejected" int2:type="spell"/>
    </int2:textHash>
    <int2:textHash int2:hashCode="+EmHAPJF7BxTdc" int2:id="qxzBW5K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F43"/>
    <w:multiLevelType w:val="multilevel"/>
    <w:tmpl w:val="0E9E3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3C7AD7"/>
    <w:multiLevelType w:val="multilevel"/>
    <w:tmpl w:val="9AA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6119"/>
    <w:multiLevelType w:val="hybridMultilevel"/>
    <w:tmpl w:val="892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90169"/>
    <w:multiLevelType w:val="multilevel"/>
    <w:tmpl w:val="AE1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48E2"/>
    <w:multiLevelType w:val="multilevel"/>
    <w:tmpl w:val="88B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C0EED"/>
    <w:multiLevelType w:val="multilevel"/>
    <w:tmpl w:val="812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04B30"/>
    <w:multiLevelType w:val="multilevel"/>
    <w:tmpl w:val="490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C644C"/>
    <w:multiLevelType w:val="multilevel"/>
    <w:tmpl w:val="F92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E71E9"/>
    <w:multiLevelType w:val="multilevel"/>
    <w:tmpl w:val="799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33390"/>
    <w:multiLevelType w:val="multilevel"/>
    <w:tmpl w:val="AA285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D1E7A8C"/>
    <w:multiLevelType w:val="multilevel"/>
    <w:tmpl w:val="25C2E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CE17B6"/>
    <w:multiLevelType w:val="hybridMultilevel"/>
    <w:tmpl w:val="CF4E8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01926"/>
    <w:multiLevelType w:val="multilevel"/>
    <w:tmpl w:val="0E7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A1C92"/>
    <w:multiLevelType w:val="multilevel"/>
    <w:tmpl w:val="6DC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158C0"/>
    <w:multiLevelType w:val="hybridMultilevel"/>
    <w:tmpl w:val="249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577B36"/>
    <w:multiLevelType w:val="multilevel"/>
    <w:tmpl w:val="0DD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13F05"/>
    <w:multiLevelType w:val="multilevel"/>
    <w:tmpl w:val="B09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B21CF"/>
    <w:multiLevelType w:val="multilevel"/>
    <w:tmpl w:val="5EA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55A18"/>
    <w:multiLevelType w:val="hybridMultilevel"/>
    <w:tmpl w:val="9BC2E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9171A0"/>
    <w:multiLevelType w:val="multilevel"/>
    <w:tmpl w:val="CD0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E60E34"/>
    <w:multiLevelType w:val="multilevel"/>
    <w:tmpl w:val="058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C526D"/>
    <w:multiLevelType w:val="multilevel"/>
    <w:tmpl w:val="EC6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049F7"/>
    <w:multiLevelType w:val="multilevel"/>
    <w:tmpl w:val="B82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00B93"/>
    <w:multiLevelType w:val="multilevel"/>
    <w:tmpl w:val="6A8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60205"/>
    <w:multiLevelType w:val="multilevel"/>
    <w:tmpl w:val="70B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52F8B"/>
    <w:multiLevelType w:val="hybridMultilevel"/>
    <w:tmpl w:val="4D92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8F3DC0"/>
    <w:multiLevelType w:val="multilevel"/>
    <w:tmpl w:val="698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82879"/>
    <w:multiLevelType w:val="multilevel"/>
    <w:tmpl w:val="B9B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13724"/>
    <w:multiLevelType w:val="multilevel"/>
    <w:tmpl w:val="435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362DD"/>
    <w:multiLevelType w:val="multilevel"/>
    <w:tmpl w:val="164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B5E7F"/>
    <w:multiLevelType w:val="hybridMultilevel"/>
    <w:tmpl w:val="0708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0F1DFE"/>
    <w:multiLevelType w:val="multilevel"/>
    <w:tmpl w:val="9E50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91FF0"/>
    <w:multiLevelType w:val="multilevel"/>
    <w:tmpl w:val="E33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2206CA"/>
    <w:multiLevelType w:val="multilevel"/>
    <w:tmpl w:val="65A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B3D01"/>
    <w:multiLevelType w:val="multilevel"/>
    <w:tmpl w:val="389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F7EFF"/>
    <w:multiLevelType w:val="multilevel"/>
    <w:tmpl w:val="B80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52E4D"/>
    <w:multiLevelType w:val="multilevel"/>
    <w:tmpl w:val="168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157CD"/>
    <w:multiLevelType w:val="hybridMultilevel"/>
    <w:tmpl w:val="22BC0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F21C5D"/>
    <w:multiLevelType w:val="multilevel"/>
    <w:tmpl w:val="90B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E4EEF"/>
    <w:multiLevelType w:val="hybridMultilevel"/>
    <w:tmpl w:val="D8B8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2B6067"/>
    <w:multiLevelType w:val="multilevel"/>
    <w:tmpl w:val="4C6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6265D"/>
    <w:multiLevelType w:val="multilevel"/>
    <w:tmpl w:val="14601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9F87983"/>
    <w:multiLevelType w:val="multilevel"/>
    <w:tmpl w:val="D01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015FC2"/>
    <w:multiLevelType w:val="multilevel"/>
    <w:tmpl w:val="E5A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F6408"/>
    <w:multiLevelType w:val="multilevel"/>
    <w:tmpl w:val="815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096670"/>
    <w:multiLevelType w:val="multilevel"/>
    <w:tmpl w:val="5C7EC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3F8170E"/>
    <w:multiLevelType w:val="hybridMultilevel"/>
    <w:tmpl w:val="6A08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C308B1"/>
    <w:multiLevelType w:val="multilevel"/>
    <w:tmpl w:val="52AAC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51E18B1"/>
    <w:multiLevelType w:val="multilevel"/>
    <w:tmpl w:val="D9F07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6BA6881"/>
    <w:multiLevelType w:val="multilevel"/>
    <w:tmpl w:val="EEE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DB6057"/>
    <w:multiLevelType w:val="multilevel"/>
    <w:tmpl w:val="8CB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421705"/>
    <w:multiLevelType w:val="multilevel"/>
    <w:tmpl w:val="C4C40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92F25C2"/>
    <w:multiLevelType w:val="multilevel"/>
    <w:tmpl w:val="562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42A8C"/>
    <w:multiLevelType w:val="multilevel"/>
    <w:tmpl w:val="CCE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0F4536"/>
    <w:multiLevelType w:val="hybridMultilevel"/>
    <w:tmpl w:val="D694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6631F7"/>
    <w:multiLevelType w:val="hybridMultilevel"/>
    <w:tmpl w:val="3FD65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2834AE"/>
    <w:multiLevelType w:val="multilevel"/>
    <w:tmpl w:val="547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615A23"/>
    <w:multiLevelType w:val="hybridMultilevel"/>
    <w:tmpl w:val="6012F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9D5CB1"/>
    <w:multiLevelType w:val="multilevel"/>
    <w:tmpl w:val="610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322F08"/>
    <w:multiLevelType w:val="multilevel"/>
    <w:tmpl w:val="1B8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25AF9"/>
    <w:multiLevelType w:val="multilevel"/>
    <w:tmpl w:val="8C7E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796C6D"/>
    <w:multiLevelType w:val="multilevel"/>
    <w:tmpl w:val="9DD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53309"/>
    <w:multiLevelType w:val="multilevel"/>
    <w:tmpl w:val="324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152952"/>
    <w:multiLevelType w:val="multilevel"/>
    <w:tmpl w:val="E5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4376C7"/>
    <w:multiLevelType w:val="multilevel"/>
    <w:tmpl w:val="FFF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D4C0D"/>
    <w:multiLevelType w:val="multilevel"/>
    <w:tmpl w:val="915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B16FF5"/>
    <w:multiLevelType w:val="multilevel"/>
    <w:tmpl w:val="B30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C17EB"/>
    <w:multiLevelType w:val="multilevel"/>
    <w:tmpl w:val="8F5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0F7565"/>
    <w:multiLevelType w:val="multilevel"/>
    <w:tmpl w:val="E72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254D68"/>
    <w:multiLevelType w:val="hybridMultilevel"/>
    <w:tmpl w:val="9E4C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1C40F9"/>
    <w:multiLevelType w:val="multilevel"/>
    <w:tmpl w:val="890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973F18"/>
    <w:multiLevelType w:val="multilevel"/>
    <w:tmpl w:val="7BC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4D593B"/>
    <w:multiLevelType w:val="multilevel"/>
    <w:tmpl w:val="F10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85539"/>
    <w:multiLevelType w:val="multilevel"/>
    <w:tmpl w:val="694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297D75"/>
    <w:multiLevelType w:val="multilevel"/>
    <w:tmpl w:val="773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254F09"/>
    <w:multiLevelType w:val="multilevel"/>
    <w:tmpl w:val="BA2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270FDD"/>
    <w:multiLevelType w:val="hybridMultilevel"/>
    <w:tmpl w:val="ACEEC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595511"/>
    <w:multiLevelType w:val="multilevel"/>
    <w:tmpl w:val="8D5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7359">
    <w:abstractNumId w:val="20"/>
  </w:num>
  <w:num w:numId="2" w16cid:durableId="1885171067">
    <w:abstractNumId w:val="47"/>
  </w:num>
  <w:num w:numId="3" w16cid:durableId="828786378">
    <w:abstractNumId w:val="2"/>
  </w:num>
  <w:num w:numId="4" w16cid:durableId="1374237027">
    <w:abstractNumId w:val="56"/>
  </w:num>
  <w:num w:numId="5" w16cid:durableId="189420097">
    <w:abstractNumId w:val="40"/>
  </w:num>
  <w:num w:numId="6" w16cid:durableId="1511531235">
    <w:abstractNumId w:val="26"/>
  </w:num>
  <w:num w:numId="7" w16cid:durableId="1212573949">
    <w:abstractNumId w:val="11"/>
  </w:num>
  <w:num w:numId="8" w16cid:durableId="575284499">
    <w:abstractNumId w:val="14"/>
  </w:num>
  <w:num w:numId="9" w16cid:durableId="562837832">
    <w:abstractNumId w:val="38"/>
  </w:num>
  <w:num w:numId="10" w16cid:durableId="488057129">
    <w:abstractNumId w:val="29"/>
  </w:num>
  <w:num w:numId="11" w16cid:durableId="919211744">
    <w:abstractNumId w:val="37"/>
  </w:num>
  <w:num w:numId="12" w16cid:durableId="1091120019">
    <w:abstractNumId w:val="41"/>
  </w:num>
  <w:num w:numId="13" w16cid:durableId="485829572">
    <w:abstractNumId w:val="65"/>
  </w:num>
  <w:num w:numId="14" w16cid:durableId="866337699">
    <w:abstractNumId w:val="27"/>
  </w:num>
  <w:num w:numId="15" w16cid:durableId="1386683342">
    <w:abstractNumId w:val="46"/>
  </w:num>
  <w:num w:numId="16" w16cid:durableId="1116020460">
    <w:abstractNumId w:val="52"/>
  </w:num>
  <w:num w:numId="17" w16cid:durableId="382485774">
    <w:abstractNumId w:val="42"/>
  </w:num>
  <w:num w:numId="18" w16cid:durableId="1691376171">
    <w:abstractNumId w:val="49"/>
  </w:num>
  <w:num w:numId="19" w16cid:durableId="719551961">
    <w:abstractNumId w:val="48"/>
  </w:num>
  <w:num w:numId="20" w16cid:durableId="259993119">
    <w:abstractNumId w:val="10"/>
  </w:num>
  <w:num w:numId="21" w16cid:durableId="634336106">
    <w:abstractNumId w:val="0"/>
  </w:num>
  <w:num w:numId="22" w16cid:durableId="1628579769">
    <w:abstractNumId w:val="9"/>
  </w:num>
  <w:num w:numId="23" w16cid:durableId="705449965">
    <w:abstractNumId w:val="59"/>
  </w:num>
  <w:num w:numId="24" w16cid:durableId="1839536009">
    <w:abstractNumId w:val="63"/>
  </w:num>
  <w:num w:numId="25" w16cid:durableId="1339818786">
    <w:abstractNumId w:val="12"/>
  </w:num>
  <w:num w:numId="26" w16cid:durableId="1023676631">
    <w:abstractNumId w:val="21"/>
  </w:num>
  <w:num w:numId="27" w16cid:durableId="1873379045">
    <w:abstractNumId w:val="17"/>
  </w:num>
  <w:num w:numId="28" w16cid:durableId="1593005969">
    <w:abstractNumId w:val="64"/>
  </w:num>
  <w:num w:numId="29" w16cid:durableId="1162962234">
    <w:abstractNumId w:val="62"/>
  </w:num>
  <w:num w:numId="30" w16cid:durableId="556739911">
    <w:abstractNumId w:val="3"/>
  </w:num>
  <w:num w:numId="31" w16cid:durableId="1983923330">
    <w:abstractNumId w:val="33"/>
  </w:num>
  <w:num w:numId="32" w16cid:durableId="1396586929">
    <w:abstractNumId w:val="57"/>
  </w:num>
  <w:num w:numId="33" w16cid:durableId="515073257">
    <w:abstractNumId w:val="75"/>
  </w:num>
  <w:num w:numId="34" w16cid:durableId="1635598077">
    <w:abstractNumId w:val="6"/>
  </w:num>
  <w:num w:numId="35" w16cid:durableId="2050640474">
    <w:abstractNumId w:val="15"/>
  </w:num>
  <w:num w:numId="36" w16cid:durableId="1283417964">
    <w:abstractNumId w:val="55"/>
  </w:num>
  <w:num w:numId="37" w16cid:durableId="827941410">
    <w:abstractNumId w:val="70"/>
  </w:num>
  <w:num w:numId="38" w16cid:durableId="1838155616">
    <w:abstractNumId w:val="22"/>
  </w:num>
  <w:num w:numId="39" w16cid:durableId="1575891390">
    <w:abstractNumId w:val="5"/>
  </w:num>
  <w:num w:numId="40" w16cid:durableId="114520492">
    <w:abstractNumId w:val="72"/>
  </w:num>
  <w:num w:numId="41" w16cid:durableId="653607619">
    <w:abstractNumId w:val="16"/>
  </w:num>
  <w:num w:numId="42" w16cid:durableId="995108130">
    <w:abstractNumId w:val="54"/>
  </w:num>
  <w:num w:numId="43" w16cid:durableId="251935617">
    <w:abstractNumId w:val="35"/>
  </w:num>
  <w:num w:numId="44" w16cid:durableId="263222868">
    <w:abstractNumId w:val="76"/>
  </w:num>
  <w:num w:numId="45" w16cid:durableId="2050491791">
    <w:abstractNumId w:val="44"/>
  </w:num>
  <w:num w:numId="46" w16cid:durableId="1241600607">
    <w:abstractNumId w:val="71"/>
  </w:num>
  <w:num w:numId="47" w16cid:durableId="2035186507">
    <w:abstractNumId w:val="36"/>
  </w:num>
  <w:num w:numId="48" w16cid:durableId="1824740656">
    <w:abstractNumId w:val="53"/>
  </w:num>
  <w:num w:numId="49" w16cid:durableId="1476025591">
    <w:abstractNumId w:val="69"/>
  </w:num>
  <w:num w:numId="50" w16cid:durableId="164175514">
    <w:abstractNumId w:val="45"/>
  </w:num>
  <w:num w:numId="51" w16cid:durableId="1098521400">
    <w:abstractNumId w:val="74"/>
  </w:num>
  <w:num w:numId="52" w16cid:durableId="1984265233">
    <w:abstractNumId w:val="60"/>
  </w:num>
  <w:num w:numId="53" w16cid:durableId="1137064437">
    <w:abstractNumId w:val="67"/>
  </w:num>
  <w:num w:numId="54" w16cid:durableId="374624334">
    <w:abstractNumId w:val="68"/>
  </w:num>
  <w:num w:numId="55" w16cid:durableId="646517583">
    <w:abstractNumId w:val="78"/>
  </w:num>
  <w:num w:numId="56" w16cid:durableId="1149982908">
    <w:abstractNumId w:val="51"/>
  </w:num>
  <w:num w:numId="57" w16cid:durableId="1307007931">
    <w:abstractNumId w:val="7"/>
  </w:num>
  <w:num w:numId="58" w16cid:durableId="1320618870">
    <w:abstractNumId w:val="13"/>
  </w:num>
  <w:num w:numId="59" w16cid:durableId="252055863">
    <w:abstractNumId w:val="58"/>
  </w:num>
  <w:num w:numId="60" w16cid:durableId="370031562">
    <w:abstractNumId w:val="24"/>
  </w:num>
  <w:num w:numId="61" w16cid:durableId="631910325">
    <w:abstractNumId w:val="66"/>
  </w:num>
  <w:num w:numId="62" w16cid:durableId="1718971528">
    <w:abstractNumId w:val="19"/>
  </w:num>
  <w:num w:numId="63" w16cid:durableId="1727414923">
    <w:abstractNumId w:val="23"/>
  </w:num>
  <w:num w:numId="64" w16cid:durableId="590044475">
    <w:abstractNumId w:val="4"/>
  </w:num>
  <w:num w:numId="65" w16cid:durableId="1419792881">
    <w:abstractNumId w:val="34"/>
  </w:num>
  <w:num w:numId="66" w16cid:durableId="1032462925">
    <w:abstractNumId w:val="28"/>
  </w:num>
  <w:num w:numId="67" w16cid:durableId="1889493669">
    <w:abstractNumId w:val="30"/>
  </w:num>
  <w:num w:numId="68" w16cid:durableId="966278119">
    <w:abstractNumId w:val="25"/>
  </w:num>
  <w:num w:numId="69" w16cid:durableId="1115178185">
    <w:abstractNumId w:val="18"/>
  </w:num>
  <w:num w:numId="70" w16cid:durableId="988554533">
    <w:abstractNumId w:val="1"/>
  </w:num>
  <w:num w:numId="71" w16cid:durableId="392046665">
    <w:abstractNumId w:val="31"/>
  </w:num>
  <w:num w:numId="72" w16cid:durableId="555824383">
    <w:abstractNumId w:val="8"/>
  </w:num>
  <w:num w:numId="73" w16cid:durableId="898369752">
    <w:abstractNumId w:val="77"/>
  </w:num>
  <w:num w:numId="74" w16cid:durableId="1494174353">
    <w:abstractNumId w:val="50"/>
  </w:num>
  <w:num w:numId="75" w16cid:durableId="643390732">
    <w:abstractNumId w:val="32"/>
  </w:num>
  <w:num w:numId="76" w16cid:durableId="846333109">
    <w:abstractNumId w:val="43"/>
  </w:num>
  <w:num w:numId="77" w16cid:durableId="1855413706">
    <w:abstractNumId w:val="39"/>
  </w:num>
  <w:num w:numId="78" w16cid:durableId="694038370">
    <w:abstractNumId w:val="73"/>
  </w:num>
  <w:num w:numId="79" w16cid:durableId="986281585">
    <w:abstractNumId w:val="6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B2"/>
    <w:rsid w:val="0000046F"/>
    <w:rsid w:val="00003600"/>
    <w:rsid w:val="000039FD"/>
    <w:rsid w:val="00004269"/>
    <w:rsid w:val="0000683A"/>
    <w:rsid w:val="000070FC"/>
    <w:rsid w:val="00010765"/>
    <w:rsid w:val="00011FE9"/>
    <w:rsid w:val="000124B7"/>
    <w:rsid w:val="00014ABA"/>
    <w:rsid w:val="00015068"/>
    <w:rsid w:val="00021DDE"/>
    <w:rsid w:val="00024F31"/>
    <w:rsid w:val="0002610C"/>
    <w:rsid w:val="000268EC"/>
    <w:rsid w:val="00027557"/>
    <w:rsid w:val="000311AF"/>
    <w:rsid w:val="000320FA"/>
    <w:rsid w:val="00032B2B"/>
    <w:rsid w:val="00035BD4"/>
    <w:rsid w:val="0003720F"/>
    <w:rsid w:val="0003740F"/>
    <w:rsid w:val="00037FDC"/>
    <w:rsid w:val="000454C8"/>
    <w:rsid w:val="00046980"/>
    <w:rsid w:val="0004710A"/>
    <w:rsid w:val="000516ED"/>
    <w:rsid w:val="00054CE6"/>
    <w:rsid w:val="00056AE9"/>
    <w:rsid w:val="00060254"/>
    <w:rsid w:val="00061484"/>
    <w:rsid w:val="00061B5B"/>
    <w:rsid w:val="00065964"/>
    <w:rsid w:val="0006651E"/>
    <w:rsid w:val="00073FC4"/>
    <w:rsid w:val="00074773"/>
    <w:rsid w:val="00074F6D"/>
    <w:rsid w:val="00076159"/>
    <w:rsid w:val="0007690B"/>
    <w:rsid w:val="00076A33"/>
    <w:rsid w:val="00077D2A"/>
    <w:rsid w:val="00080DCF"/>
    <w:rsid w:val="000821B7"/>
    <w:rsid w:val="00082D76"/>
    <w:rsid w:val="0008569D"/>
    <w:rsid w:val="00085B8D"/>
    <w:rsid w:val="00086196"/>
    <w:rsid w:val="0008773E"/>
    <w:rsid w:val="00091579"/>
    <w:rsid w:val="00091B3F"/>
    <w:rsid w:val="0009362C"/>
    <w:rsid w:val="000940F6"/>
    <w:rsid w:val="00095AA0"/>
    <w:rsid w:val="000977B6"/>
    <w:rsid w:val="00097DF4"/>
    <w:rsid w:val="00097E54"/>
    <w:rsid w:val="000A0E1F"/>
    <w:rsid w:val="000A17B3"/>
    <w:rsid w:val="000A4E6B"/>
    <w:rsid w:val="000A53D7"/>
    <w:rsid w:val="000B06FB"/>
    <w:rsid w:val="000B17F8"/>
    <w:rsid w:val="000B3602"/>
    <w:rsid w:val="000B3E02"/>
    <w:rsid w:val="000B41C3"/>
    <w:rsid w:val="000B43BD"/>
    <w:rsid w:val="000B44D0"/>
    <w:rsid w:val="000B54CF"/>
    <w:rsid w:val="000B6C5A"/>
    <w:rsid w:val="000B7288"/>
    <w:rsid w:val="000B90C7"/>
    <w:rsid w:val="000C16ED"/>
    <w:rsid w:val="000C298B"/>
    <w:rsid w:val="000C37FB"/>
    <w:rsid w:val="000C3F6B"/>
    <w:rsid w:val="000C4138"/>
    <w:rsid w:val="000C48E4"/>
    <w:rsid w:val="000C4A5C"/>
    <w:rsid w:val="000C5D75"/>
    <w:rsid w:val="000C6946"/>
    <w:rsid w:val="000D1B8F"/>
    <w:rsid w:val="000D1C54"/>
    <w:rsid w:val="000D29A4"/>
    <w:rsid w:val="000D2E40"/>
    <w:rsid w:val="000D500F"/>
    <w:rsid w:val="000D579B"/>
    <w:rsid w:val="000D57F6"/>
    <w:rsid w:val="000D6F7F"/>
    <w:rsid w:val="000D75A8"/>
    <w:rsid w:val="000E09FE"/>
    <w:rsid w:val="000E2BF6"/>
    <w:rsid w:val="000E3D24"/>
    <w:rsid w:val="000E3DCB"/>
    <w:rsid w:val="000E52B6"/>
    <w:rsid w:val="000E58C4"/>
    <w:rsid w:val="000E5F4D"/>
    <w:rsid w:val="000F1D58"/>
    <w:rsid w:val="000F27FD"/>
    <w:rsid w:val="000F4EB5"/>
    <w:rsid w:val="000F570F"/>
    <w:rsid w:val="000F66A6"/>
    <w:rsid w:val="000F7069"/>
    <w:rsid w:val="00100E36"/>
    <w:rsid w:val="00101237"/>
    <w:rsid w:val="001060F6"/>
    <w:rsid w:val="001070A2"/>
    <w:rsid w:val="001074BF"/>
    <w:rsid w:val="001075F7"/>
    <w:rsid w:val="00107C45"/>
    <w:rsid w:val="0011331F"/>
    <w:rsid w:val="0011538C"/>
    <w:rsid w:val="001154E4"/>
    <w:rsid w:val="00115FCB"/>
    <w:rsid w:val="00121333"/>
    <w:rsid w:val="00123389"/>
    <w:rsid w:val="0012473C"/>
    <w:rsid w:val="00125B81"/>
    <w:rsid w:val="00125BE2"/>
    <w:rsid w:val="00127692"/>
    <w:rsid w:val="00130967"/>
    <w:rsid w:val="00130E86"/>
    <w:rsid w:val="001323BB"/>
    <w:rsid w:val="00132635"/>
    <w:rsid w:val="00134FBA"/>
    <w:rsid w:val="00135414"/>
    <w:rsid w:val="00135772"/>
    <w:rsid w:val="00135EF2"/>
    <w:rsid w:val="00136EF6"/>
    <w:rsid w:val="0014076C"/>
    <w:rsid w:val="0014285F"/>
    <w:rsid w:val="001433DB"/>
    <w:rsid w:val="00143FF6"/>
    <w:rsid w:val="00144DFE"/>
    <w:rsid w:val="0014635E"/>
    <w:rsid w:val="00146EF4"/>
    <w:rsid w:val="00151E7F"/>
    <w:rsid w:val="00152258"/>
    <w:rsid w:val="00152ED0"/>
    <w:rsid w:val="001555B1"/>
    <w:rsid w:val="001620F5"/>
    <w:rsid w:val="001638C7"/>
    <w:rsid w:val="001646E6"/>
    <w:rsid w:val="001658A6"/>
    <w:rsid w:val="00165DF9"/>
    <w:rsid w:val="00166ABA"/>
    <w:rsid w:val="00167DBF"/>
    <w:rsid w:val="00172946"/>
    <w:rsid w:val="00172EEE"/>
    <w:rsid w:val="00175197"/>
    <w:rsid w:val="0017529B"/>
    <w:rsid w:val="00175E30"/>
    <w:rsid w:val="00176033"/>
    <w:rsid w:val="00177C20"/>
    <w:rsid w:val="0018032E"/>
    <w:rsid w:val="00180829"/>
    <w:rsid w:val="001814DA"/>
    <w:rsid w:val="00181C9A"/>
    <w:rsid w:val="001820BF"/>
    <w:rsid w:val="00182933"/>
    <w:rsid w:val="001836C1"/>
    <w:rsid w:val="00184B48"/>
    <w:rsid w:val="00185149"/>
    <w:rsid w:val="001877DC"/>
    <w:rsid w:val="00187C8A"/>
    <w:rsid w:val="00190C90"/>
    <w:rsid w:val="00191289"/>
    <w:rsid w:val="001958EF"/>
    <w:rsid w:val="00195D96"/>
    <w:rsid w:val="0019627D"/>
    <w:rsid w:val="00196311"/>
    <w:rsid w:val="001A0A77"/>
    <w:rsid w:val="001A0B6B"/>
    <w:rsid w:val="001A24F2"/>
    <w:rsid w:val="001A2D5E"/>
    <w:rsid w:val="001A5E4B"/>
    <w:rsid w:val="001A76C4"/>
    <w:rsid w:val="001B1521"/>
    <w:rsid w:val="001B1EAF"/>
    <w:rsid w:val="001B35D6"/>
    <w:rsid w:val="001B498C"/>
    <w:rsid w:val="001B50DE"/>
    <w:rsid w:val="001B6191"/>
    <w:rsid w:val="001B762F"/>
    <w:rsid w:val="001B76AA"/>
    <w:rsid w:val="001C02EA"/>
    <w:rsid w:val="001C134F"/>
    <w:rsid w:val="001C1A88"/>
    <w:rsid w:val="001C36EE"/>
    <w:rsid w:val="001C38E0"/>
    <w:rsid w:val="001C76D8"/>
    <w:rsid w:val="001D0095"/>
    <w:rsid w:val="001D31F0"/>
    <w:rsid w:val="001D3C60"/>
    <w:rsid w:val="001D4482"/>
    <w:rsid w:val="001D4A95"/>
    <w:rsid w:val="001D4C3E"/>
    <w:rsid w:val="001E0E82"/>
    <w:rsid w:val="001E1D1D"/>
    <w:rsid w:val="001E1D8C"/>
    <w:rsid w:val="001E22C2"/>
    <w:rsid w:val="001E264D"/>
    <w:rsid w:val="001E2CD8"/>
    <w:rsid w:val="001E38C4"/>
    <w:rsid w:val="001E4C10"/>
    <w:rsid w:val="001F3E65"/>
    <w:rsid w:val="001F4622"/>
    <w:rsid w:val="001F500A"/>
    <w:rsid w:val="00202681"/>
    <w:rsid w:val="0020419B"/>
    <w:rsid w:val="002046CC"/>
    <w:rsid w:val="00205373"/>
    <w:rsid w:val="00212B5C"/>
    <w:rsid w:val="0021332C"/>
    <w:rsid w:val="00213891"/>
    <w:rsid w:val="00215650"/>
    <w:rsid w:val="002158D1"/>
    <w:rsid w:val="00216B7C"/>
    <w:rsid w:val="0021758B"/>
    <w:rsid w:val="002208EE"/>
    <w:rsid w:val="002219D6"/>
    <w:rsid w:val="00223AA2"/>
    <w:rsid w:val="0022420C"/>
    <w:rsid w:val="00225774"/>
    <w:rsid w:val="00225BA6"/>
    <w:rsid w:val="00227061"/>
    <w:rsid w:val="00227804"/>
    <w:rsid w:val="00232647"/>
    <w:rsid w:val="00232C7D"/>
    <w:rsid w:val="00234DF1"/>
    <w:rsid w:val="00236B0D"/>
    <w:rsid w:val="00244684"/>
    <w:rsid w:val="00244C63"/>
    <w:rsid w:val="002452F0"/>
    <w:rsid w:val="002502EA"/>
    <w:rsid w:val="00251428"/>
    <w:rsid w:val="00251870"/>
    <w:rsid w:val="00251A08"/>
    <w:rsid w:val="002522CC"/>
    <w:rsid w:val="00252AB9"/>
    <w:rsid w:val="00252BD7"/>
    <w:rsid w:val="00254D7B"/>
    <w:rsid w:val="00260379"/>
    <w:rsid w:val="00260C9F"/>
    <w:rsid w:val="0026143F"/>
    <w:rsid w:val="00263A10"/>
    <w:rsid w:val="00264108"/>
    <w:rsid w:val="0026658C"/>
    <w:rsid w:val="0027044A"/>
    <w:rsid w:val="00270D2C"/>
    <w:rsid w:val="00271C66"/>
    <w:rsid w:val="00271F56"/>
    <w:rsid w:val="00272029"/>
    <w:rsid w:val="0027504B"/>
    <w:rsid w:val="00275CDE"/>
    <w:rsid w:val="00276F3B"/>
    <w:rsid w:val="00280A89"/>
    <w:rsid w:val="00282734"/>
    <w:rsid w:val="00282899"/>
    <w:rsid w:val="00282FFC"/>
    <w:rsid w:val="00283BAD"/>
    <w:rsid w:val="0028695D"/>
    <w:rsid w:val="00286EBF"/>
    <w:rsid w:val="00286F5F"/>
    <w:rsid w:val="002875AA"/>
    <w:rsid w:val="0028775E"/>
    <w:rsid w:val="0029351E"/>
    <w:rsid w:val="00293A3A"/>
    <w:rsid w:val="002951C4"/>
    <w:rsid w:val="002954E9"/>
    <w:rsid w:val="0029558F"/>
    <w:rsid w:val="00295EC1"/>
    <w:rsid w:val="002A117A"/>
    <w:rsid w:val="002B23EA"/>
    <w:rsid w:val="002B2A91"/>
    <w:rsid w:val="002B349D"/>
    <w:rsid w:val="002B43B2"/>
    <w:rsid w:val="002B4AFD"/>
    <w:rsid w:val="002B6472"/>
    <w:rsid w:val="002C12C5"/>
    <w:rsid w:val="002C2B2B"/>
    <w:rsid w:val="002C371E"/>
    <w:rsid w:val="002C3EE1"/>
    <w:rsid w:val="002C4125"/>
    <w:rsid w:val="002C42C4"/>
    <w:rsid w:val="002C6D3B"/>
    <w:rsid w:val="002C75AD"/>
    <w:rsid w:val="002C78FF"/>
    <w:rsid w:val="002D4C76"/>
    <w:rsid w:val="002D5BC2"/>
    <w:rsid w:val="002D71EC"/>
    <w:rsid w:val="002E065D"/>
    <w:rsid w:val="002E156D"/>
    <w:rsid w:val="002E1846"/>
    <w:rsid w:val="002E1BB5"/>
    <w:rsid w:val="002E23D2"/>
    <w:rsid w:val="002E27D5"/>
    <w:rsid w:val="002E2C54"/>
    <w:rsid w:val="002E3663"/>
    <w:rsid w:val="002E5E8B"/>
    <w:rsid w:val="002F1101"/>
    <w:rsid w:val="002F269C"/>
    <w:rsid w:val="002F5693"/>
    <w:rsid w:val="002F651A"/>
    <w:rsid w:val="002F6E31"/>
    <w:rsid w:val="00300294"/>
    <w:rsid w:val="00300F5E"/>
    <w:rsid w:val="003018FD"/>
    <w:rsid w:val="003032CB"/>
    <w:rsid w:val="00304E1C"/>
    <w:rsid w:val="003128E6"/>
    <w:rsid w:val="003139BC"/>
    <w:rsid w:val="003208B0"/>
    <w:rsid w:val="00321920"/>
    <w:rsid w:val="00324113"/>
    <w:rsid w:val="00325171"/>
    <w:rsid w:val="0032521C"/>
    <w:rsid w:val="00326B02"/>
    <w:rsid w:val="00331257"/>
    <w:rsid w:val="00331599"/>
    <w:rsid w:val="0033360E"/>
    <w:rsid w:val="00334144"/>
    <w:rsid w:val="003343A1"/>
    <w:rsid w:val="00334C10"/>
    <w:rsid w:val="0034413E"/>
    <w:rsid w:val="00344478"/>
    <w:rsid w:val="00346BEC"/>
    <w:rsid w:val="00350BC5"/>
    <w:rsid w:val="00351AD8"/>
    <w:rsid w:val="00351C86"/>
    <w:rsid w:val="003529C6"/>
    <w:rsid w:val="00363CA9"/>
    <w:rsid w:val="00364740"/>
    <w:rsid w:val="00370699"/>
    <w:rsid w:val="003722E8"/>
    <w:rsid w:val="00373F6C"/>
    <w:rsid w:val="00377232"/>
    <w:rsid w:val="0037794D"/>
    <w:rsid w:val="00380365"/>
    <w:rsid w:val="00380B8A"/>
    <w:rsid w:val="00385685"/>
    <w:rsid w:val="00386C67"/>
    <w:rsid w:val="003906F9"/>
    <w:rsid w:val="00392EF2"/>
    <w:rsid w:val="00392F76"/>
    <w:rsid w:val="00392FC7"/>
    <w:rsid w:val="003932AC"/>
    <w:rsid w:val="00394730"/>
    <w:rsid w:val="00396253"/>
    <w:rsid w:val="00397674"/>
    <w:rsid w:val="003A4202"/>
    <w:rsid w:val="003A42B8"/>
    <w:rsid w:val="003A4460"/>
    <w:rsid w:val="003A7000"/>
    <w:rsid w:val="003B3099"/>
    <w:rsid w:val="003B3D61"/>
    <w:rsid w:val="003B576B"/>
    <w:rsid w:val="003B762F"/>
    <w:rsid w:val="003C212B"/>
    <w:rsid w:val="003C2BCD"/>
    <w:rsid w:val="003C3582"/>
    <w:rsid w:val="003C56ED"/>
    <w:rsid w:val="003C70C6"/>
    <w:rsid w:val="003C75D3"/>
    <w:rsid w:val="003D1766"/>
    <w:rsid w:val="003D1F14"/>
    <w:rsid w:val="003D2E77"/>
    <w:rsid w:val="003D4D95"/>
    <w:rsid w:val="003D6E74"/>
    <w:rsid w:val="003D78E2"/>
    <w:rsid w:val="003E1EE8"/>
    <w:rsid w:val="003E2175"/>
    <w:rsid w:val="003E2AD8"/>
    <w:rsid w:val="003E45AF"/>
    <w:rsid w:val="003E4E03"/>
    <w:rsid w:val="003E505B"/>
    <w:rsid w:val="003E604C"/>
    <w:rsid w:val="003E6689"/>
    <w:rsid w:val="003E747C"/>
    <w:rsid w:val="003F2AB7"/>
    <w:rsid w:val="003F4AF9"/>
    <w:rsid w:val="003F4CF5"/>
    <w:rsid w:val="003F55D8"/>
    <w:rsid w:val="003F5F18"/>
    <w:rsid w:val="003F7F34"/>
    <w:rsid w:val="00400483"/>
    <w:rsid w:val="00401C20"/>
    <w:rsid w:val="004036D2"/>
    <w:rsid w:val="00403ACC"/>
    <w:rsid w:val="004129D1"/>
    <w:rsid w:val="00414499"/>
    <w:rsid w:val="004169FE"/>
    <w:rsid w:val="00416F2E"/>
    <w:rsid w:val="004207BA"/>
    <w:rsid w:val="00421BBA"/>
    <w:rsid w:val="004237F0"/>
    <w:rsid w:val="0042563C"/>
    <w:rsid w:val="00430DD6"/>
    <w:rsid w:val="004328F4"/>
    <w:rsid w:val="00432CC6"/>
    <w:rsid w:val="00433F14"/>
    <w:rsid w:val="00434416"/>
    <w:rsid w:val="0043758D"/>
    <w:rsid w:val="0044061C"/>
    <w:rsid w:val="0044399E"/>
    <w:rsid w:val="00444001"/>
    <w:rsid w:val="00445FE1"/>
    <w:rsid w:val="00446062"/>
    <w:rsid w:val="00447691"/>
    <w:rsid w:val="004501C9"/>
    <w:rsid w:val="00452579"/>
    <w:rsid w:val="00452AF8"/>
    <w:rsid w:val="00452E0F"/>
    <w:rsid w:val="00452E1B"/>
    <w:rsid w:val="00453D49"/>
    <w:rsid w:val="00454FCE"/>
    <w:rsid w:val="00456738"/>
    <w:rsid w:val="00461186"/>
    <w:rsid w:val="00464A92"/>
    <w:rsid w:val="0047362F"/>
    <w:rsid w:val="00475084"/>
    <w:rsid w:val="00476CA9"/>
    <w:rsid w:val="00476FE0"/>
    <w:rsid w:val="004827B3"/>
    <w:rsid w:val="00482E54"/>
    <w:rsid w:val="00483FF2"/>
    <w:rsid w:val="00484BF9"/>
    <w:rsid w:val="00487593"/>
    <w:rsid w:val="00487737"/>
    <w:rsid w:val="004925FF"/>
    <w:rsid w:val="00494E01"/>
    <w:rsid w:val="00495DC3"/>
    <w:rsid w:val="00495E39"/>
    <w:rsid w:val="004A0F02"/>
    <w:rsid w:val="004A14B3"/>
    <w:rsid w:val="004A24AB"/>
    <w:rsid w:val="004A33BC"/>
    <w:rsid w:val="004A3AA0"/>
    <w:rsid w:val="004A57E6"/>
    <w:rsid w:val="004A5A1D"/>
    <w:rsid w:val="004A6803"/>
    <w:rsid w:val="004B2FC1"/>
    <w:rsid w:val="004B4015"/>
    <w:rsid w:val="004B5F82"/>
    <w:rsid w:val="004B7CF7"/>
    <w:rsid w:val="004C066C"/>
    <w:rsid w:val="004C09DC"/>
    <w:rsid w:val="004C4296"/>
    <w:rsid w:val="004C44FA"/>
    <w:rsid w:val="004C599B"/>
    <w:rsid w:val="004C60B8"/>
    <w:rsid w:val="004C7743"/>
    <w:rsid w:val="004D0216"/>
    <w:rsid w:val="004D05C6"/>
    <w:rsid w:val="004D0EAC"/>
    <w:rsid w:val="004D20AA"/>
    <w:rsid w:val="004D3A9C"/>
    <w:rsid w:val="004D421E"/>
    <w:rsid w:val="004D471B"/>
    <w:rsid w:val="004D56A9"/>
    <w:rsid w:val="004D575E"/>
    <w:rsid w:val="004D658C"/>
    <w:rsid w:val="004D7505"/>
    <w:rsid w:val="004E5C2C"/>
    <w:rsid w:val="004E6D3B"/>
    <w:rsid w:val="004F216F"/>
    <w:rsid w:val="004F4124"/>
    <w:rsid w:val="004F42C8"/>
    <w:rsid w:val="004F73C4"/>
    <w:rsid w:val="0050292B"/>
    <w:rsid w:val="0050431C"/>
    <w:rsid w:val="00504B3B"/>
    <w:rsid w:val="00505183"/>
    <w:rsid w:val="005104A6"/>
    <w:rsid w:val="00510C2A"/>
    <w:rsid w:val="005144EE"/>
    <w:rsid w:val="00514E48"/>
    <w:rsid w:val="005158F4"/>
    <w:rsid w:val="00515B5D"/>
    <w:rsid w:val="0051692E"/>
    <w:rsid w:val="005173EE"/>
    <w:rsid w:val="0052081A"/>
    <w:rsid w:val="005208BE"/>
    <w:rsid w:val="00521231"/>
    <w:rsid w:val="00521DF9"/>
    <w:rsid w:val="00521F7C"/>
    <w:rsid w:val="00522D10"/>
    <w:rsid w:val="00522F14"/>
    <w:rsid w:val="005237D1"/>
    <w:rsid w:val="00524EF3"/>
    <w:rsid w:val="00525F57"/>
    <w:rsid w:val="0052743E"/>
    <w:rsid w:val="00533625"/>
    <w:rsid w:val="005360F9"/>
    <w:rsid w:val="0053656E"/>
    <w:rsid w:val="00537B4D"/>
    <w:rsid w:val="00540013"/>
    <w:rsid w:val="005410A3"/>
    <w:rsid w:val="005419E6"/>
    <w:rsid w:val="00541EB3"/>
    <w:rsid w:val="005432C0"/>
    <w:rsid w:val="00543918"/>
    <w:rsid w:val="00545823"/>
    <w:rsid w:val="00546B38"/>
    <w:rsid w:val="0054770C"/>
    <w:rsid w:val="0055063A"/>
    <w:rsid w:val="00551755"/>
    <w:rsid w:val="00553173"/>
    <w:rsid w:val="005545B4"/>
    <w:rsid w:val="00556666"/>
    <w:rsid w:val="00557245"/>
    <w:rsid w:val="00557908"/>
    <w:rsid w:val="00560735"/>
    <w:rsid w:val="00560F30"/>
    <w:rsid w:val="00563B5A"/>
    <w:rsid w:val="00563EDC"/>
    <w:rsid w:val="00566892"/>
    <w:rsid w:val="005677E1"/>
    <w:rsid w:val="00571E83"/>
    <w:rsid w:val="00572F1A"/>
    <w:rsid w:val="005741A7"/>
    <w:rsid w:val="00577BF4"/>
    <w:rsid w:val="00581A20"/>
    <w:rsid w:val="0059038A"/>
    <w:rsid w:val="0059386C"/>
    <w:rsid w:val="00595768"/>
    <w:rsid w:val="005A19F5"/>
    <w:rsid w:val="005A4CAA"/>
    <w:rsid w:val="005A5CD4"/>
    <w:rsid w:val="005A70C7"/>
    <w:rsid w:val="005B01AD"/>
    <w:rsid w:val="005B2D9A"/>
    <w:rsid w:val="005B4035"/>
    <w:rsid w:val="005B52F5"/>
    <w:rsid w:val="005B5391"/>
    <w:rsid w:val="005B7018"/>
    <w:rsid w:val="005B72ED"/>
    <w:rsid w:val="005BEB60"/>
    <w:rsid w:val="005C0246"/>
    <w:rsid w:val="005C1178"/>
    <w:rsid w:val="005C4C7C"/>
    <w:rsid w:val="005C4D2C"/>
    <w:rsid w:val="005C6F7D"/>
    <w:rsid w:val="005C7D42"/>
    <w:rsid w:val="005D0978"/>
    <w:rsid w:val="005D0E2A"/>
    <w:rsid w:val="005D1172"/>
    <w:rsid w:val="005D5C46"/>
    <w:rsid w:val="005D6DA8"/>
    <w:rsid w:val="005E03B7"/>
    <w:rsid w:val="005E0CAE"/>
    <w:rsid w:val="005E2165"/>
    <w:rsid w:val="005E252B"/>
    <w:rsid w:val="005E2D04"/>
    <w:rsid w:val="005E46DA"/>
    <w:rsid w:val="005E47AC"/>
    <w:rsid w:val="005E66C9"/>
    <w:rsid w:val="005F0293"/>
    <w:rsid w:val="005F0956"/>
    <w:rsid w:val="005F632C"/>
    <w:rsid w:val="006019E5"/>
    <w:rsid w:val="00603C7D"/>
    <w:rsid w:val="0060455C"/>
    <w:rsid w:val="00605C89"/>
    <w:rsid w:val="00607EFD"/>
    <w:rsid w:val="006115D7"/>
    <w:rsid w:val="00613531"/>
    <w:rsid w:val="00613674"/>
    <w:rsid w:val="00617FAB"/>
    <w:rsid w:val="006241EC"/>
    <w:rsid w:val="00624FBB"/>
    <w:rsid w:val="006269E8"/>
    <w:rsid w:val="00627E5D"/>
    <w:rsid w:val="00627F70"/>
    <w:rsid w:val="0063011A"/>
    <w:rsid w:val="00630917"/>
    <w:rsid w:val="00632325"/>
    <w:rsid w:val="006335D5"/>
    <w:rsid w:val="00634C5A"/>
    <w:rsid w:val="00635564"/>
    <w:rsid w:val="00635A41"/>
    <w:rsid w:val="00636703"/>
    <w:rsid w:val="00636CC7"/>
    <w:rsid w:val="00636F91"/>
    <w:rsid w:val="006376DC"/>
    <w:rsid w:val="00640C46"/>
    <w:rsid w:val="00640D6F"/>
    <w:rsid w:val="0064268E"/>
    <w:rsid w:val="0064690D"/>
    <w:rsid w:val="0064742E"/>
    <w:rsid w:val="0065074B"/>
    <w:rsid w:val="00651555"/>
    <w:rsid w:val="00652C74"/>
    <w:rsid w:val="00656CD9"/>
    <w:rsid w:val="00657D62"/>
    <w:rsid w:val="006602EE"/>
    <w:rsid w:val="006602F1"/>
    <w:rsid w:val="00660414"/>
    <w:rsid w:val="00660723"/>
    <w:rsid w:val="0066239E"/>
    <w:rsid w:val="0066419E"/>
    <w:rsid w:val="006657EB"/>
    <w:rsid w:val="006664D6"/>
    <w:rsid w:val="00670464"/>
    <w:rsid w:val="00670626"/>
    <w:rsid w:val="0067172B"/>
    <w:rsid w:val="00673422"/>
    <w:rsid w:val="0067445E"/>
    <w:rsid w:val="00674539"/>
    <w:rsid w:val="0067468D"/>
    <w:rsid w:val="00675719"/>
    <w:rsid w:val="00675755"/>
    <w:rsid w:val="00676345"/>
    <w:rsid w:val="00681950"/>
    <w:rsid w:val="006821BA"/>
    <w:rsid w:val="00685329"/>
    <w:rsid w:val="00685986"/>
    <w:rsid w:val="006865E4"/>
    <w:rsid w:val="00686643"/>
    <w:rsid w:val="0069297C"/>
    <w:rsid w:val="006965B2"/>
    <w:rsid w:val="0069730D"/>
    <w:rsid w:val="006A093C"/>
    <w:rsid w:val="006A0AB0"/>
    <w:rsid w:val="006A4066"/>
    <w:rsid w:val="006A5A09"/>
    <w:rsid w:val="006B13CE"/>
    <w:rsid w:val="006B25F1"/>
    <w:rsid w:val="006B2E45"/>
    <w:rsid w:val="006B6DDA"/>
    <w:rsid w:val="006B727B"/>
    <w:rsid w:val="006C0062"/>
    <w:rsid w:val="006C0C4F"/>
    <w:rsid w:val="006C1C23"/>
    <w:rsid w:val="006C20BB"/>
    <w:rsid w:val="006C4CA1"/>
    <w:rsid w:val="006D1385"/>
    <w:rsid w:val="006D14FE"/>
    <w:rsid w:val="006D22B8"/>
    <w:rsid w:val="006D2E43"/>
    <w:rsid w:val="006D3C49"/>
    <w:rsid w:val="006D54AA"/>
    <w:rsid w:val="006E450E"/>
    <w:rsid w:val="006E4E3E"/>
    <w:rsid w:val="006E5E77"/>
    <w:rsid w:val="006E633C"/>
    <w:rsid w:val="006E7267"/>
    <w:rsid w:val="006F03BC"/>
    <w:rsid w:val="006F0C73"/>
    <w:rsid w:val="006F171A"/>
    <w:rsid w:val="006F1C08"/>
    <w:rsid w:val="006F1C27"/>
    <w:rsid w:val="006F2D35"/>
    <w:rsid w:val="006F42C0"/>
    <w:rsid w:val="006F4C71"/>
    <w:rsid w:val="006F71BF"/>
    <w:rsid w:val="00700A92"/>
    <w:rsid w:val="007035D0"/>
    <w:rsid w:val="007039F8"/>
    <w:rsid w:val="00704985"/>
    <w:rsid w:val="00705D2E"/>
    <w:rsid w:val="00705F5D"/>
    <w:rsid w:val="00706706"/>
    <w:rsid w:val="00706AFA"/>
    <w:rsid w:val="00711A44"/>
    <w:rsid w:val="00712333"/>
    <w:rsid w:val="007124C0"/>
    <w:rsid w:val="00713623"/>
    <w:rsid w:val="00714FF1"/>
    <w:rsid w:val="007166A5"/>
    <w:rsid w:val="00716985"/>
    <w:rsid w:val="007202E6"/>
    <w:rsid w:val="00720A7F"/>
    <w:rsid w:val="00720B8E"/>
    <w:rsid w:val="007229DD"/>
    <w:rsid w:val="00722D96"/>
    <w:rsid w:val="00722F5D"/>
    <w:rsid w:val="00723889"/>
    <w:rsid w:val="00723B39"/>
    <w:rsid w:val="00725120"/>
    <w:rsid w:val="007254EF"/>
    <w:rsid w:val="00726701"/>
    <w:rsid w:val="007279FB"/>
    <w:rsid w:val="00730CFC"/>
    <w:rsid w:val="00733500"/>
    <w:rsid w:val="00741EB8"/>
    <w:rsid w:val="00745560"/>
    <w:rsid w:val="0074579D"/>
    <w:rsid w:val="00746BED"/>
    <w:rsid w:val="00746C58"/>
    <w:rsid w:val="007479F2"/>
    <w:rsid w:val="00754018"/>
    <w:rsid w:val="00754223"/>
    <w:rsid w:val="007556AC"/>
    <w:rsid w:val="00756D0F"/>
    <w:rsid w:val="00757999"/>
    <w:rsid w:val="007610C2"/>
    <w:rsid w:val="00762BC2"/>
    <w:rsid w:val="00766BC7"/>
    <w:rsid w:val="00771DA7"/>
    <w:rsid w:val="0077216E"/>
    <w:rsid w:val="0077531A"/>
    <w:rsid w:val="00775F1C"/>
    <w:rsid w:val="0077693F"/>
    <w:rsid w:val="00776FB3"/>
    <w:rsid w:val="00780A53"/>
    <w:rsid w:val="00780D5F"/>
    <w:rsid w:val="00781D33"/>
    <w:rsid w:val="00782340"/>
    <w:rsid w:val="0078468A"/>
    <w:rsid w:val="0078592D"/>
    <w:rsid w:val="00785BED"/>
    <w:rsid w:val="007A04C0"/>
    <w:rsid w:val="007A08AC"/>
    <w:rsid w:val="007A2D00"/>
    <w:rsid w:val="007A4F1F"/>
    <w:rsid w:val="007B00F7"/>
    <w:rsid w:val="007B055C"/>
    <w:rsid w:val="007B4872"/>
    <w:rsid w:val="007B6C2B"/>
    <w:rsid w:val="007C0B80"/>
    <w:rsid w:val="007C35F2"/>
    <w:rsid w:val="007C3BB5"/>
    <w:rsid w:val="007C7C16"/>
    <w:rsid w:val="007D34E4"/>
    <w:rsid w:val="007E4166"/>
    <w:rsid w:val="007E4D3D"/>
    <w:rsid w:val="007E510F"/>
    <w:rsid w:val="007F1A22"/>
    <w:rsid w:val="007F1FCA"/>
    <w:rsid w:val="007F244B"/>
    <w:rsid w:val="007F2984"/>
    <w:rsid w:val="007F3194"/>
    <w:rsid w:val="007F3249"/>
    <w:rsid w:val="007F4A46"/>
    <w:rsid w:val="007F5084"/>
    <w:rsid w:val="007F567F"/>
    <w:rsid w:val="007F6BE5"/>
    <w:rsid w:val="007F7753"/>
    <w:rsid w:val="008001D9"/>
    <w:rsid w:val="00800A8C"/>
    <w:rsid w:val="008012D2"/>
    <w:rsid w:val="00802851"/>
    <w:rsid w:val="00802B1A"/>
    <w:rsid w:val="0080411E"/>
    <w:rsid w:val="00806017"/>
    <w:rsid w:val="00810AE5"/>
    <w:rsid w:val="00810BB3"/>
    <w:rsid w:val="00811330"/>
    <w:rsid w:val="00812625"/>
    <w:rsid w:val="00814142"/>
    <w:rsid w:val="00815137"/>
    <w:rsid w:val="00816552"/>
    <w:rsid w:val="0082129F"/>
    <w:rsid w:val="008222B2"/>
    <w:rsid w:val="008255ED"/>
    <w:rsid w:val="0082637D"/>
    <w:rsid w:val="00826F17"/>
    <w:rsid w:val="00830917"/>
    <w:rsid w:val="00831196"/>
    <w:rsid w:val="00834DDE"/>
    <w:rsid w:val="00835CA4"/>
    <w:rsid w:val="00837ECA"/>
    <w:rsid w:val="00840A5D"/>
    <w:rsid w:val="00840DC3"/>
    <w:rsid w:val="008440E7"/>
    <w:rsid w:val="00845D98"/>
    <w:rsid w:val="008505E7"/>
    <w:rsid w:val="00850670"/>
    <w:rsid w:val="008506C8"/>
    <w:rsid w:val="00851AB9"/>
    <w:rsid w:val="00852C2A"/>
    <w:rsid w:val="00854528"/>
    <w:rsid w:val="00855386"/>
    <w:rsid w:val="008606D5"/>
    <w:rsid w:val="00861229"/>
    <w:rsid w:val="00861759"/>
    <w:rsid w:val="00861FDA"/>
    <w:rsid w:val="00862486"/>
    <w:rsid w:val="00863C96"/>
    <w:rsid w:val="00863CE8"/>
    <w:rsid w:val="008717CD"/>
    <w:rsid w:val="008718A0"/>
    <w:rsid w:val="00872D08"/>
    <w:rsid w:val="00873B7A"/>
    <w:rsid w:val="008748CB"/>
    <w:rsid w:val="00877150"/>
    <w:rsid w:val="00877EF3"/>
    <w:rsid w:val="00880ACB"/>
    <w:rsid w:val="00880C64"/>
    <w:rsid w:val="0088234C"/>
    <w:rsid w:val="00882846"/>
    <w:rsid w:val="00885B82"/>
    <w:rsid w:val="00890314"/>
    <w:rsid w:val="00890B8A"/>
    <w:rsid w:val="00890D54"/>
    <w:rsid w:val="00890E8D"/>
    <w:rsid w:val="00892A11"/>
    <w:rsid w:val="00893AE0"/>
    <w:rsid w:val="0089486F"/>
    <w:rsid w:val="00894A69"/>
    <w:rsid w:val="00896DF4"/>
    <w:rsid w:val="008A0CF6"/>
    <w:rsid w:val="008A372D"/>
    <w:rsid w:val="008A4006"/>
    <w:rsid w:val="008A42F6"/>
    <w:rsid w:val="008A43F3"/>
    <w:rsid w:val="008A49A9"/>
    <w:rsid w:val="008A4CD2"/>
    <w:rsid w:val="008A57F2"/>
    <w:rsid w:val="008A5B5F"/>
    <w:rsid w:val="008A5CA4"/>
    <w:rsid w:val="008A5D96"/>
    <w:rsid w:val="008B099C"/>
    <w:rsid w:val="008B0BF7"/>
    <w:rsid w:val="008B1C9A"/>
    <w:rsid w:val="008B1DE0"/>
    <w:rsid w:val="008B2183"/>
    <w:rsid w:val="008B353A"/>
    <w:rsid w:val="008B4399"/>
    <w:rsid w:val="008B4424"/>
    <w:rsid w:val="008B46D4"/>
    <w:rsid w:val="008B4915"/>
    <w:rsid w:val="008B6746"/>
    <w:rsid w:val="008B7DFD"/>
    <w:rsid w:val="008C0A85"/>
    <w:rsid w:val="008C2975"/>
    <w:rsid w:val="008C4624"/>
    <w:rsid w:val="008C6DBE"/>
    <w:rsid w:val="008D0C04"/>
    <w:rsid w:val="008D0FF6"/>
    <w:rsid w:val="008D14C6"/>
    <w:rsid w:val="008D1996"/>
    <w:rsid w:val="008D2AD8"/>
    <w:rsid w:val="008D32DD"/>
    <w:rsid w:val="008D36B6"/>
    <w:rsid w:val="008D572C"/>
    <w:rsid w:val="008D6188"/>
    <w:rsid w:val="008E0879"/>
    <w:rsid w:val="008E091B"/>
    <w:rsid w:val="008E184B"/>
    <w:rsid w:val="008E374A"/>
    <w:rsid w:val="008E705D"/>
    <w:rsid w:val="008E72DB"/>
    <w:rsid w:val="008E7559"/>
    <w:rsid w:val="008F1988"/>
    <w:rsid w:val="008F1AAB"/>
    <w:rsid w:val="008F5767"/>
    <w:rsid w:val="008F67BD"/>
    <w:rsid w:val="008F7449"/>
    <w:rsid w:val="009001B2"/>
    <w:rsid w:val="009017DC"/>
    <w:rsid w:val="009034C6"/>
    <w:rsid w:val="00903740"/>
    <w:rsid w:val="00903DCE"/>
    <w:rsid w:val="00906A21"/>
    <w:rsid w:val="00906DCE"/>
    <w:rsid w:val="00907E17"/>
    <w:rsid w:val="00915BA2"/>
    <w:rsid w:val="009168D2"/>
    <w:rsid w:val="009168E3"/>
    <w:rsid w:val="00917311"/>
    <w:rsid w:val="00921DC0"/>
    <w:rsid w:val="009258D0"/>
    <w:rsid w:val="0092660A"/>
    <w:rsid w:val="009311A4"/>
    <w:rsid w:val="009312F0"/>
    <w:rsid w:val="009366C8"/>
    <w:rsid w:val="00943D51"/>
    <w:rsid w:val="009441C0"/>
    <w:rsid w:val="0094559C"/>
    <w:rsid w:val="00945E99"/>
    <w:rsid w:val="009469AE"/>
    <w:rsid w:val="00947274"/>
    <w:rsid w:val="00947613"/>
    <w:rsid w:val="0094774C"/>
    <w:rsid w:val="00951129"/>
    <w:rsid w:val="009524A4"/>
    <w:rsid w:val="0095290D"/>
    <w:rsid w:val="009539DE"/>
    <w:rsid w:val="009541DC"/>
    <w:rsid w:val="0096107D"/>
    <w:rsid w:val="0096121D"/>
    <w:rsid w:val="009627F2"/>
    <w:rsid w:val="009638D1"/>
    <w:rsid w:val="009639ED"/>
    <w:rsid w:val="00963E3A"/>
    <w:rsid w:val="00964FED"/>
    <w:rsid w:val="00966F6A"/>
    <w:rsid w:val="0097078D"/>
    <w:rsid w:val="00972A47"/>
    <w:rsid w:val="00972F0B"/>
    <w:rsid w:val="00973417"/>
    <w:rsid w:val="0097352E"/>
    <w:rsid w:val="00973A3C"/>
    <w:rsid w:val="00973ECE"/>
    <w:rsid w:val="00974C3C"/>
    <w:rsid w:val="00974D35"/>
    <w:rsid w:val="009751EB"/>
    <w:rsid w:val="00975429"/>
    <w:rsid w:val="00976A4D"/>
    <w:rsid w:val="00977E20"/>
    <w:rsid w:val="00982ECA"/>
    <w:rsid w:val="00982F0F"/>
    <w:rsid w:val="0098374B"/>
    <w:rsid w:val="00987AC3"/>
    <w:rsid w:val="0099281D"/>
    <w:rsid w:val="00994948"/>
    <w:rsid w:val="00996020"/>
    <w:rsid w:val="009962D1"/>
    <w:rsid w:val="0099630F"/>
    <w:rsid w:val="009A22C3"/>
    <w:rsid w:val="009A25BA"/>
    <w:rsid w:val="009A4EA1"/>
    <w:rsid w:val="009A5A6F"/>
    <w:rsid w:val="009A601F"/>
    <w:rsid w:val="009A7CB7"/>
    <w:rsid w:val="009B200F"/>
    <w:rsid w:val="009B3555"/>
    <w:rsid w:val="009B5BF7"/>
    <w:rsid w:val="009B6484"/>
    <w:rsid w:val="009C2750"/>
    <w:rsid w:val="009C31C3"/>
    <w:rsid w:val="009C58A4"/>
    <w:rsid w:val="009C6281"/>
    <w:rsid w:val="009C74F3"/>
    <w:rsid w:val="009D0391"/>
    <w:rsid w:val="009D08E3"/>
    <w:rsid w:val="009D3FBD"/>
    <w:rsid w:val="009E1AEC"/>
    <w:rsid w:val="009E1BE5"/>
    <w:rsid w:val="009E3121"/>
    <w:rsid w:val="009E37B1"/>
    <w:rsid w:val="009E41F5"/>
    <w:rsid w:val="009E4AD8"/>
    <w:rsid w:val="009E6975"/>
    <w:rsid w:val="009F034F"/>
    <w:rsid w:val="009F3B1C"/>
    <w:rsid w:val="009F53A0"/>
    <w:rsid w:val="009F57D5"/>
    <w:rsid w:val="009F5B11"/>
    <w:rsid w:val="009F753B"/>
    <w:rsid w:val="00A00F56"/>
    <w:rsid w:val="00A02D1B"/>
    <w:rsid w:val="00A0343D"/>
    <w:rsid w:val="00A03C7E"/>
    <w:rsid w:val="00A03CF7"/>
    <w:rsid w:val="00A04397"/>
    <w:rsid w:val="00A07568"/>
    <w:rsid w:val="00A1117D"/>
    <w:rsid w:val="00A16050"/>
    <w:rsid w:val="00A1735C"/>
    <w:rsid w:val="00A201FA"/>
    <w:rsid w:val="00A275B0"/>
    <w:rsid w:val="00A3123C"/>
    <w:rsid w:val="00A33CFC"/>
    <w:rsid w:val="00A3577C"/>
    <w:rsid w:val="00A37208"/>
    <w:rsid w:val="00A40294"/>
    <w:rsid w:val="00A40482"/>
    <w:rsid w:val="00A41B04"/>
    <w:rsid w:val="00A41C2E"/>
    <w:rsid w:val="00A42807"/>
    <w:rsid w:val="00A44807"/>
    <w:rsid w:val="00A451C6"/>
    <w:rsid w:val="00A46542"/>
    <w:rsid w:val="00A46DA9"/>
    <w:rsid w:val="00A5051E"/>
    <w:rsid w:val="00A512F4"/>
    <w:rsid w:val="00A527AB"/>
    <w:rsid w:val="00A53828"/>
    <w:rsid w:val="00A56526"/>
    <w:rsid w:val="00A579EC"/>
    <w:rsid w:val="00A605CF"/>
    <w:rsid w:val="00A61137"/>
    <w:rsid w:val="00A62F83"/>
    <w:rsid w:val="00A631C5"/>
    <w:rsid w:val="00A64BA4"/>
    <w:rsid w:val="00A64D6F"/>
    <w:rsid w:val="00A65CE5"/>
    <w:rsid w:val="00A70E00"/>
    <w:rsid w:val="00A72283"/>
    <w:rsid w:val="00A7228C"/>
    <w:rsid w:val="00A72C81"/>
    <w:rsid w:val="00A732FB"/>
    <w:rsid w:val="00A76492"/>
    <w:rsid w:val="00A76DD1"/>
    <w:rsid w:val="00A81A73"/>
    <w:rsid w:val="00A84FE1"/>
    <w:rsid w:val="00A90036"/>
    <w:rsid w:val="00A90830"/>
    <w:rsid w:val="00A90977"/>
    <w:rsid w:val="00A91357"/>
    <w:rsid w:val="00AA211B"/>
    <w:rsid w:val="00AA2B90"/>
    <w:rsid w:val="00AA589C"/>
    <w:rsid w:val="00AA5C77"/>
    <w:rsid w:val="00AA5ECD"/>
    <w:rsid w:val="00AA6AC5"/>
    <w:rsid w:val="00AA78A3"/>
    <w:rsid w:val="00AB2E8E"/>
    <w:rsid w:val="00AB3827"/>
    <w:rsid w:val="00AB449D"/>
    <w:rsid w:val="00AB6620"/>
    <w:rsid w:val="00AB6731"/>
    <w:rsid w:val="00AB71DF"/>
    <w:rsid w:val="00AB76E9"/>
    <w:rsid w:val="00AC0E99"/>
    <w:rsid w:val="00AC1BC3"/>
    <w:rsid w:val="00AC1FF7"/>
    <w:rsid w:val="00AC2493"/>
    <w:rsid w:val="00AC76EF"/>
    <w:rsid w:val="00AD1485"/>
    <w:rsid w:val="00AD14E3"/>
    <w:rsid w:val="00AD2E29"/>
    <w:rsid w:val="00AD3F7B"/>
    <w:rsid w:val="00AD4436"/>
    <w:rsid w:val="00AD59E8"/>
    <w:rsid w:val="00AD6CBA"/>
    <w:rsid w:val="00AE1D78"/>
    <w:rsid w:val="00AE1DDC"/>
    <w:rsid w:val="00AE3CA7"/>
    <w:rsid w:val="00AE4410"/>
    <w:rsid w:val="00AE6A92"/>
    <w:rsid w:val="00AF4B65"/>
    <w:rsid w:val="00B01728"/>
    <w:rsid w:val="00B01DB1"/>
    <w:rsid w:val="00B02660"/>
    <w:rsid w:val="00B075E9"/>
    <w:rsid w:val="00B07A02"/>
    <w:rsid w:val="00B12BF9"/>
    <w:rsid w:val="00B15772"/>
    <w:rsid w:val="00B16CAD"/>
    <w:rsid w:val="00B17168"/>
    <w:rsid w:val="00B213C3"/>
    <w:rsid w:val="00B23295"/>
    <w:rsid w:val="00B24811"/>
    <w:rsid w:val="00B252E2"/>
    <w:rsid w:val="00B25885"/>
    <w:rsid w:val="00B2757C"/>
    <w:rsid w:val="00B30990"/>
    <w:rsid w:val="00B326D6"/>
    <w:rsid w:val="00B32A95"/>
    <w:rsid w:val="00B404A3"/>
    <w:rsid w:val="00B4149A"/>
    <w:rsid w:val="00B42004"/>
    <w:rsid w:val="00B423F8"/>
    <w:rsid w:val="00B42596"/>
    <w:rsid w:val="00B435BD"/>
    <w:rsid w:val="00B44A96"/>
    <w:rsid w:val="00B451B3"/>
    <w:rsid w:val="00B45510"/>
    <w:rsid w:val="00B46549"/>
    <w:rsid w:val="00B50188"/>
    <w:rsid w:val="00B51274"/>
    <w:rsid w:val="00B52CD3"/>
    <w:rsid w:val="00B52EAD"/>
    <w:rsid w:val="00B544AC"/>
    <w:rsid w:val="00B56E7E"/>
    <w:rsid w:val="00B57DCF"/>
    <w:rsid w:val="00B6094F"/>
    <w:rsid w:val="00B61B36"/>
    <w:rsid w:val="00B62423"/>
    <w:rsid w:val="00B635D1"/>
    <w:rsid w:val="00B64885"/>
    <w:rsid w:val="00B64A53"/>
    <w:rsid w:val="00B64E2D"/>
    <w:rsid w:val="00B66178"/>
    <w:rsid w:val="00B66513"/>
    <w:rsid w:val="00B676FD"/>
    <w:rsid w:val="00B7120D"/>
    <w:rsid w:val="00B7370A"/>
    <w:rsid w:val="00B73ED9"/>
    <w:rsid w:val="00B77DA6"/>
    <w:rsid w:val="00B80566"/>
    <w:rsid w:val="00B85ED1"/>
    <w:rsid w:val="00B86CC3"/>
    <w:rsid w:val="00B90A09"/>
    <w:rsid w:val="00B919E1"/>
    <w:rsid w:val="00B94115"/>
    <w:rsid w:val="00B94C72"/>
    <w:rsid w:val="00B953E1"/>
    <w:rsid w:val="00B964A4"/>
    <w:rsid w:val="00B966DD"/>
    <w:rsid w:val="00BA5F2D"/>
    <w:rsid w:val="00BA61F7"/>
    <w:rsid w:val="00BA7555"/>
    <w:rsid w:val="00BA774C"/>
    <w:rsid w:val="00BA7B95"/>
    <w:rsid w:val="00BB41BA"/>
    <w:rsid w:val="00BB4EC0"/>
    <w:rsid w:val="00BB5EBC"/>
    <w:rsid w:val="00BB6F43"/>
    <w:rsid w:val="00BB7B66"/>
    <w:rsid w:val="00BC04D2"/>
    <w:rsid w:val="00BC5500"/>
    <w:rsid w:val="00BC5722"/>
    <w:rsid w:val="00BC66FC"/>
    <w:rsid w:val="00BD01CD"/>
    <w:rsid w:val="00BD298F"/>
    <w:rsid w:val="00BD2AB7"/>
    <w:rsid w:val="00BD3ABD"/>
    <w:rsid w:val="00BD4899"/>
    <w:rsid w:val="00BD4DDA"/>
    <w:rsid w:val="00BD6163"/>
    <w:rsid w:val="00BE1186"/>
    <w:rsid w:val="00BE2F44"/>
    <w:rsid w:val="00BE4C7A"/>
    <w:rsid w:val="00BE4E6D"/>
    <w:rsid w:val="00BF06FE"/>
    <w:rsid w:val="00BF0EE5"/>
    <w:rsid w:val="00BF3738"/>
    <w:rsid w:val="00BF4866"/>
    <w:rsid w:val="00BF5270"/>
    <w:rsid w:val="00BF6434"/>
    <w:rsid w:val="00BF6B7C"/>
    <w:rsid w:val="00C06E41"/>
    <w:rsid w:val="00C11FD2"/>
    <w:rsid w:val="00C14018"/>
    <w:rsid w:val="00C151EC"/>
    <w:rsid w:val="00C17422"/>
    <w:rsid w:val="00C175BF"/>
    <w:rsid w:val="00C2023B"/>
    <w:rsid w:val="00C20836"/>
    <w:rsid w:val="00C217FB"/>
    <w:rsid w:val="00C2510B"/>
    <w:rsid w:val="00C25664"/>
    <w:rsid w:val="00C27644"/>
    <w:rsid w:val="00C30ADD"/>
    <w:rsid w:val="00C31399"/>
    <w:rsid w:val="00C31854"/>
    <w:rsid w:val="00C329E5"/>
    <w:rsid w:val="00C3324A"/>
    <w:rsid w:val="00C3607E"/>
    <w:rsid w:val="00C36C58"/>
    <w:rsid w:val="00C414FE"/>
    <w:rsid w:val="00C43142"/>
    <w:rsid w:val="00C47758"/>
    <w:rsid w:val="00C500AB"/>
    <w:rsid w:val="00C51150"/>
    <w:rsid w:val="00C51F77"/>
    <w:rsid w:val="00C55C36"/>
    <w:rsid w:val="00C56309"/>
    <w:rsid w:val="00C60EC8"/>
    <w:rsid w:val="00C6189A"/>
    <w:rsid w:val="00C62588"/>
    <w:rsid w:val="00C64406"/>
    <w:rsid w:val="00C67361"/>
    <w:rsid w:val="00C678D9"/>
    <w:rsid w:val="00C70192"/>
    <w:rsid w:val="00C70C83"/>
    <w:rsid w:val="00C71D16"/>
    <w:rsid w:val="00C818F9"/>
    <w:rsid w:val="00C82F22"/>
    <w:rsid w:val="00C83441"/>
    <w:rsid w:val="00C86956"/>
    <w:rsid w:val="00C879E8"/>
    <w:rsid w:val="00C902F5"/>
    <w:rsid w:val="00C90672"/>
    <w:rsid w:val="00C90F99"/>
    <w:rsid w:val="00C92AFC"/>
    <w:rsid w:val="00C93A55"/>
    <w:rsid w:val="00C95085"/>
    <w:rsid w:val="00C97A8C"/>
    <w:rsid w:val="00CA2290"/>
    <w:rsid w:val="00CA34FC"/>
    <w:rsid w:val="00CA3B33"/>
    <w:rsid w:val="00CA4103"/>
    <w:rsid w:val="00CA5775"/>
    <w:rsid w:val="00CA6B02"/>
    <w:rsid w:val="00CB199D"/>
    <w:rsid w:val="00CB1A59"/>
    <w:rsid w:val="00CB1C92"/>
    <w:rsid w:val="00CB381B"/>
    <w:rsid w:val="00CB5B85"/>
    <w:rsid w:val="00CB5C71"/>
    <w:rsid w:val="00CB5F6D"/>
    <w:rsid w:val="00CB6D53"/>
    <w:rsid w:val="00CC2840"/>
    <w:rsid w:val="00CC3ACC"/>
    <w:rsid w:val="00CC3AE2"/>
    <w:rsid w:val="00CD07D8"/>
    <w:rsid w:val="00CD184B"/>
    <w:rsid w:val="00CD1D30"/>
    <w:rsid w:val="00CD242C"/>
    <w:rsid w:val="00CD26CF"/>
    <w:rsid w:val="00CD2B74"/>
    <w:rsid w:val="00CD305F"/>
    <w:rsid w:val="00CD44B8"/>
    <w:rsid w:val="00CD4E8F"/>
    <w:rsid w:val="00CD513D"/>
    <w:rsid w:val="00CD530E"/>
    <w:rsid w:val="00CD5C79"/>
    <w:rsid w:val="00CD798F"/>
    <w:rsid w:val="00CE3E07"/>
    <w:rsid w:val="00CE43EF"/>
    <w:rsid w:val="00CE5C63"/>
    <w:rsid w:val="00CF0A70"/>
    <w:rsid w:val="00CF5091"/>
    <w:rsid w:val="00CF53C5"/>
    <w:rsid w:val="00CF6682"/>
    <w:rsid w:val="00CF7931"/>
    <w:rsid w:val="00D019D6"/>
    <w:rsid w:val="00D01B9C"/>
    <w:rsid w:val="00D02286"/>
    <w:rsid w:val="00D025BB"/>
    <w:rsid w:val="00D071B2"/>
    <w:rsid w:val="00D112B3"/>
    <w:rsid w:val="00D124C7"/>
    <w:rsid w:val="00D129FC"/>
    <w:rsid w:val="00D15350"/>
    <w:rsid w:val="00D15BE7"/>
    <w:rsid w:val="00D1631F"/>
    <w:rsid w:val="00D175A1"/>
    <w:rsid w:val="00D211FC"/>
    <w:rsid w:val="00D217EE"/>
    <w:rsid w:val="00D21D3A"/>
    <w:rsid w:val="00D22F60"/>
    <w:rsid w:val="00D234EC"/>
    <w:rsid w:val="00D242C9"/>
    <w:rsid w:val="00D25127"/>
    <w:rsid w:val="00D27283"/>
    <w:rsid w:val="00D30662"/>
    <w:rsid w:val="00D317F0"/>
    <w:rsid w:val="00D32862"/>
    <w:rsid w:val="00D35E57"/>
    <w:rsid w:val="00D4070F"/>
    <w:rsid w:val="00D40BF8"/>
    <w:rsid w:val="00D44647"/>
    <w:rsid w:val="00D455CA"/>
    <w:rsid w:val="00D461B4"/>
    <w:rsid w:val="00D47FEC"/>
    <w:rsid w:val="00D504D2"/>
    <w:rsid w:val="00D5271C"/>
    <w:rsid w:val="00D53218"/>
    <w:rsid w:val="00D54D9B"/>
    <w:rsid w:val="00D57BE3"/>
    <w:rsid w:val="00D60AFD"/>
    <w:rsid w:val="00D6101C"/>
    <w:rsid w:val="00D64920"/>
    <w:rsid w:val="00D65CD8"/>
    <w:rsid w:val="00D66A20"/>
    <w:rsid w:val="00D705E3"/>
    <w:rsid w:val="00D705EC"/>
    <w:rsid w:val="00D71939"/>
    <w:rsid w:val="00D765EA"/>
    <w:rsid w:val="00D77D82"/>
    <w:rsid w:val="00D77F89"/>
    <w:rsid w:val="00D824E0"/>
    <w:rsid w:val="00D8535C"/>
    <w:rsid w:val="00D877D9"/>
    <w:rsid w:val="00D901AE"/>
    <w:rsid w:val="00D90359"/>
    <w:rsid w:val="00D915D8"/>
    <w:rsid w:val="00D91F2A"/>
    <w:rsid w:val="00D932A3"/>
    <w:rsid w:val="00D93502"/>
    <w:rsid w:val="00D937ED"/>
    <w:rsid w:val="00D95E3A"/>
    <w:rsid w:val="00D971D8"/>
    <w:rsid w:val="00D972B0"/>
    <w:rsid w:val="00D9796A"/>
    <w:rsid w:val="00DA121A"/>
    <w:rsid w:val="00DA1812"/>
    <w:rsid w:val="00DA23FD"/>
    <w:rsid w:val="00DA246F"/>
    <w:rsid w:val="00DB0A47"/>
    <w:rsid w:val="00DB2861"/>
    <w:rsid w:val="00DB3751"/>
    <w:rsid w:val="00DB46A0"/>
    <w:rsid w:val="00DB4C6C"/>
    <w:rsid w:val="00DB4D38"/>
    <w:rsid w:val="00DB7A97"/>
    <w:rsid w:val="00DC0E86"/>
    <w:rsid w:val="00DC377C"/>
    <w:rsid w:val="00DC438D"/>
    <w:rsid w:val="00DC4DDB"/>
    <w:rsid w:val="00DD0023"/>
    <w:rsid w:val="00DD426B"/>
    <w:rsid w:val="00DD4928"/>
    <w:rsid w:val="00DD718E"/>
    <w:rsid w:val="00DE0AC1"/>
    <w:rsid w:val="00DE3131"/>
    <w:rsid w:val="00DE45DD"/>
    <w:rsid w:val="00DE526A"/>
    <w:rsid w:val="00DE5A97"/>
    <w:rsid w:val="00DE7747"/>
    <w:rsid w:val="00DF05D4"/>
    <w:rsid w:val="00DF1542"/>
    <w:rsid w:val="00DF25E4"/>
    <w:rsid w:val="00DF6475"/>
    <w:rsid w:val="00DF6D4C"/>
    <w:rsid w:val="00DF7D6F"/>
    <w:rsid w:val="00E02401"/>
    <w:rsid w:val="00E06657"/>
    <w:rsid w:val="00E070DC"/>
    <w:rsid w:val="00E07179"/>
    <w:rsid w:val="00E07967"/>
    <w:rsid w:val="00E108ED"/>
    <w:rsid w:val="00E10BD2"/>
    <w:rsid w:val="00E121BE"/>
    <w:rsid w:val="00E136F0"/>
    <w:rsid w:val="00E13AE2"/>
    <w:rsid w:val="00E145DB"/>
    <w:rsid w:val="00E16DFC"/>
    <w:rsid w:val="00E174CB"/>
    <w:rsid w:val="00E22894"/>
    <w:rsid w:val="00E23902"/>
    <w:rsid w:val="00E23C09"/>
    <w:rsid w:val="00E25300"/>
    <w:rsid w:val="00E266AA"/>
    <w:rsid w:val="00E31F19"/>
    <w:rsid w:val="00E32823"/>
    <w:rsid w:val="00E32F23"/>
    <w:rsid w:val="00E34881"/>
    <w:rsid w:val="00E349F5"/>
    <w:rsid w:val="00E3603C"/>
    <w:rsid w:val="00E3734F"/>
    <w:rsid w:val="00E416E3"/>
    <w:rsid w:val="00E4582D"/>
    <w:rsid w:val="00E45BA2"/>
    <w:rsid w:val="00E4737A"/>
    <w:rsid w:val="00E514B2"/>
    <w:rsid w:val="00E536D7"/>
    <w:rsid w:val="00E5415B"/>
    <w:rsid w:val="00E56638"/>
    <w:rsid w:val="00E56826"/>
    <w:rsid w:val="00E63FF9"/>
    <w:rsid w:val="00E64A49"/>
    <w:rsid w:val="00E65CAE"/>
    <w:rsid w:val="00E65E4B"/>
    <w:rsid w:val="00E67400"/>
    <w:rsid w:val="00E702AF"/>
    <w:rsid w:val="00E750B4"/>
    <w:rsid w:val="00E7573F"/>
    <w:rsid w:val="00E75D4B"/>
    <w:rsid w:val="00E81A38"/>
    <w:rsid w:val="00E82148"/>
    <w:rsid w:val="00E840B2"/>
    <w:rsid w:val="00E84B8B"/>
    <w:rsid w:val="00E85B6C"/>
    <w:rsid w:val="00E85FA0"/>
    <w:rsid w:val="00E86BF0"/>
    <w:rsid w:val="00E87B70"/>
    <w:rsid w:val="00E930B9"/>
    <w:rsid w:val="00E967C7"/>
    <w:rsid w:val="00EA1537"/>
    <w:rsid w:val="00EA3A9B"/>
    <w:rsid w:val="00EA4389"/>
    <w:rsid w:val="00EA7879"/>
    <w:rsid w:val="00EA7985"/>
    <w:rsid w:val="00EA7B68"/>
    <w:rsid w:val="00EA7CE6"/>
    <w:rsid w:val="00EB06FE"/>
    <w:rsid w:val="00EB3B45"/>
    <w:rsid w:val="00EB4030"/>
    <w:rsid w:val="00EB49DA"/>
    <w:rsid w:val="00EB554A"/>
    <w:rsid w:val="00EB6E30"/>
    <w:rsid w:val="00EC355C"/>
    <w:rsid w:val="00EC52ED"/>
    <w:rsid w:val="00ED26D8"/>
    <w:rsid w:val="00ED3A38"/>
    <w:rsid w:val="00ED4C98"/>
    <w:rsid w:val="00ED6576"/>
    <w:rsid w:val="00EE1C7F"/>
    <w:rsid w:val="00EE1FF8"/>
    <w:rsid w:val="00EE239E"/>
    <w:rsid w:val="00EE4F5F"/>
    <w:rsid w:val="00EE61A9"/>
    <w:rsid w:val="00EF2A51"/>
    <w:rsid w:val="00EF2E3A"/>
    <w:rsid w:val="00EF45E3"/>
    <w:rsid w:val="00EF560A"/>
    <w:rsid w:val="00F0611D"/>
    <w:rsid w:val="00F06E6C"/>
    <w:rsid w:val="00F0732C"/>
    <w:rsid w:val="00F14903"/>
    <w:rsid w:val="00F15861"/>
    <w:rsid w:val="00F20D41"/>
    <w:rsid w:val="00F2131C"/>
    <w:rsid w:val="00F25AEB"/>
    <w:rsid w:val="00F31B29"/>
    <w:rsid w:val="00F3329C"/>
    <w:rsid w:val="00F33497"/>
    <w:rsid w:val="00F34168"/>
    <w:rsid w:val="00F34AAA"/>
    <w:rsid w:val="00F35241"/>
    <w:rsid w:val="00F35A0B"/>
    <w:rsid w:val="00F365CA"/>
    <w:rsid w:val="00F41ABA"/>
    <w:rsid w:val="00F4352C"/>
    <w:rsid w:val="00F4428A"/>
    <w:rsid w:val="00F443F5"/>
    <w:rsid w:val="00F448E5"/>
    <w:rsid w:val="00F45338"/>
    <w:rsid w:val="00F45B07"/>
    <w:rsid w:val="00F46FEC"/>
    <w:rsid w:val="00F47157"/>
    <w:rsid w:val="00F47320"/>
    <w:rsid w:val="00F505CE"/>
    <w:rsid w:val="00F505DF"/>
    <w:rsid w:val="00F50AF3"/>
    <w:rsid w:val="00F5109F"/>
    <w:rsid w:val="00F511AA"/>
    <w:rsid w:val="00F53747"/>
    <w:rsid w:val="00F539A1"/>
    <w:rsid w:val="00F53E38"/>
    <w:rsid w:val="00F550BE"/>
    <w:rsid w:val="00F5609E"/>
    <w:rsid w:val="00F570BA"/>
    <w:rsid w:val="00F62434"/>
    <w:rsid w:val="00F62DB1"/>
    <w:rsid w:val="00F62F2B"/>
    <w:rsid w:val="00F64357"/>
    <w:rsid w:val="00F64C2F"/>
    <w:rsid w:val="00F6559A"/>
    <w:rsid w:val="00F67ADD"/>
    <w:rsid w:val="00F67C28"/>
    <w:rsid w:val="00F7053E"/>
    <w:rsid w:val="00F71CBF"/>
    <w:rsid w:val="00F7227F"/>
    <w:rsid w:val="00F73649"/>
    <w:rsid w:val="00F766E5"/>
    <w:rsid w:val="00F7719D"/>
    <w:rsid w:val="00F77EEE"/>
    <w:rsid w:val="00F806E9"/>
    <w:rsid w:val="00F84FC3"/>
    <w:rsid w:val="00F86268"/>
    <w:rsid w:val="00F86EE9"/>
    <w:rsid w:val="00F87B08"/>
    <w:rsid w:val="00F87E5F"/>
    <w:rsid w:val="00F90D41"/>
    <w:rsid w:val="00F91DAD"/>
    <w:rsid w:val="00F93D2A"/>
    <w:rsid w:val="00FA10F9"/>
    <w:rsid w:val="00FA24E1"/>
    <w:rsid w:val="00FA397F"/>
    <w:rsid w:val="00FA42CE"/>
    <w:rsid w:val="00FA66F4"/>
    <w:rsid w:val="00FA706B"/>
    <w:rsid w:val="00FB1D40"/>
    <w:rsid w:val="00FB277C"/>
    <w:rsid w:val="00FB2C56"/>
    <w:rsid w:val="00FB4CEC"/>
    <w:rsid w:val="00FC2603"/>
    <w:rsid w:val="00FC2A51"/>
    <w:rsid w:val="00FC3F57"/>
    <w:rsid w:val="00FC4153"/>
    <w:rsid w:val="00FC489A"/>
    <w:rsid w:val="00FC4A48"/>
    <w:rsid w:val="00FD196E"/>
    <w:rsid w:val="00FD1A27"/>
    <w:rsid w:val="00FD1B24"/>
    <w:rsid w:val="00FD277A"/>
    <w:rsid w:val="00FD5C72"/>
    <w:rsid w:val="00FD5CA5"/>
    <w:rsid w:val="00FE14F9"/>
    <w:rsid w:val="00FE27EC"/>
    <w:rsid w:val="00FE2969"/>
    <w:rsid w:val="00FF54FB"/>
    <w:rsid w:val="00FF65AF"/>
    <w:rsid w:val="00FF6E74"/>
    <w:rsid w:val="019BC22D"/>
    <w:rsid w:val="01E0F680"/>
    <w:rsid w:val="033E0BDC"/>
    <w:rsid w:val="03D78B07"/>
    <w:rsid w:val="03F6AFB0"/>
    <w:rsid w:val="041A2922"/>
    <w:rsid w:val="043DD4B5"/>
    <w:rsid w:val="0443E8AD"/>
    <w:rsid w:val="048C7AC7"/>
    <w:rsid w:val="04D24A09"/>
    <w:rsid w:val="0533CEF2"/>
    <w:rsid w:val="066C48F9"/>
    <w:rsid w:val="0782193D"/>
    <w:rsid w:val="07DFACF2"/>
    <w:rsid w:val="089FF2C2"/>
    <w:rsid w:val="09481D9A"/>
    <w:rsid w:val="094C4660"/>
    <w:rsid w:val="09FFE2A2"/>
    <w:rsid w:val="0A470B09"/>
    <w:rsid w:val="0ACEF92E"/>
    <w:rsid w:val="0C1084F1"/>
    <w:rsid w:val="0C19D712"/>
    <w:rsid w:val="0C8BF7C3"/>
    <w:rsid w:val="0CCAEE72"/>
    <w:rsid w:val="0CFE746C"/>
    <w:rsid w:val="0D7BA8D4"/>
    <w:rsid w:val="0DA311C6"/>
    <w:rsid w:val="0DA63316"/>
    <w:rsid w:val="0EA40A63"/>
    <w:rsid w:val="0FF1C41C"/>
    <w:rsid w:val="106D34A0"/>
    <w:rsid w:val="109E3CB2"/>
    <w:rsid w:val="10B1130E"/>
    <w:rsid w:val="11407D74"/>
    <w:rsid w:val="11C3CA45"/>
    <w:rsid w:val="12385E32"/>
    <w:rsid w:val="12B4699D"/>
    <w:rsid w:val="12FD16A6"/>
    <w:rsid w:val="135431B1"/>
    <w:rsid w:val="13F2D379"/>
    <w:rsid w:val="1401E28D"/>
    <w:rsid w:val="15146380"/>
    <w:rsid w:val="156A9C13"/>
    <w:rsid w:val="1581A449"/>
    <w:rsid w:val="15AD5D69"/>
    <w:rsid w:val="15FF214C"/>
    <w:rsid w:val="166F9FF3"/>
    <w:rsid w:val="167518AA"/>
    <w:rsid w:val="16A257EF"/>
    <w:rsid w:val="170EDCEE"/>
    <w:rsid w:val="174A5BD7"/>
    <w:rsid w:val="174AF65A"/>
    <w:rsid w:val="18129A33"/>
    <w:rsid w:val="1857E67C"/>
    <w:rsid w:val="185DB662"/>
    <w:rsid w:val="18960EE0"/>
    <w:rsid w:val="18B20145"/>
    <w:rsid w:val="198A5C85"/>
    <w:rsid w:val="1AB26F7F"/>
    <w:rsid w:val="1ABFAADD"/>
    <w:rsid w:val="1AD2E2DE"/>
    <w:rsid w:val="1BE90BFE"/>
    <w:rsid w:val="1C137692"/>
    <w:rsid w:val="1C16EC05"/>
    <w:rsid w:val="1C76F831"/>
    <w:rsid w:val="1D60D6C0"/>
    <w:rsid w:val="1E7195F9"/>
    <w:rsid w:val="1ECD001B"/>
    <w:rsid w:val="1F1A2D59"/>
    <w:rsid w:val="1FE37069"/>
    <w:rsid w:val="20157BE6"/>
    <w:rsid w:val="20BEA03A"/>
    <w:rsid w:val="212CC68A"/>
    <w:rsid w:val="226ED907"/>
    <w:rsid w:val="2295DB42"/>
    <w:rsid w:val="23033C03"/>
    <w:rsid w:val="2376F2E5"/>
    <w:rsid w:val="23EDD786"/>
    <w:rsid w:val="24D5C33C"/>
    <w:rsid w:val="255BBC56"/>
    <w:rsid w:val="25A473C0"/>
    <w:rsid w:val="272EB3D0"/>
    <w:rsid w:val="28CB8D8E"/>
    <w:rsid w:val="2A256D6C"/>
    <w:rsid w:val="2A676974"/>
    <w:rsid w:val="2ADFC211"/>
    <w:rsid w:val="2AF15B48"/>
    <w:rsid w:val="2B146139"/>
    <w:rsid w:val="2B499B34"/>
    <w:rsid w:val="2B63CC0F"/>
    <w:rsid w:val="2BD6824A"/>
    <w:rsid w:val="2C099A6E"/>
    <w:rsid w:val="2C16C4EA"/>
    <w:rsid w:val="2C80480C"/>
    <w:rsid w:val="2C90DC3B"/>
    <w:rsid w:val="2D116C1F"/>
    <w:rsid w:val="2DBCC44D"/>
    <w:rsid w:val="2DC0D1C1"/>
    <w:rsid w:val="2DC2B398"/>
    <w:rsid w:val="2DFD6B38"/>
    <w:rsid w:val="2EB10D44"/>
    <w:rsid w:val="2EEFCBD2"/>
    <w:rsid w:val="30685131"/>
    <w:rsid w:val="30CCD828"/>
    <w:rsid w:val="31751876"/>
    <w:rsid w:val="31872535"/>
    <w:rsid w:val="32B03270"/>
    <w:rsid w:val="33107B86"/>
    <w:rsid w:val="33148EDD"/>
    <w:rsid w:val="33525DE0"/>
    <w:rsid w:val="336BD39D"/>
    <w:rsid w:val="337393A2"/>
    <w:rsid w:val="33A6D716"/>
    <w:rsid w:val="33ABA465"/>
    <w:rsid w:val="33DB8D2C"/>
    <w:rsid w:val="34FE5B98"/>
    <w:rsid w:val="3552FB5B"/>
    <w:rsid w:val="3845CEA8"/>
    <w:rsid w:val="385BF607"/>
    <w:rsid w:val="38C04934"/>
    <w:rsid w:val="38C3A7A1"/>
    <w:rsid w:val="3902F562"/>
    <w:rsid w:val="3951B7EC"/>
    <w:rsid w:val="3ADEC2FA"/>
    <w:rsid w:val="3AF2B0E9"/>
    <w:rsid w:val="3AF64DFF"/>
    <w:rsid w:val="3B7C8428"/>
    <w:rsid w:val="3D146A13"/>
    <w:rsid w:val="3F49CDAD"/>
    <w:rsid w:val="3F6D3099"/>
    <w:rsid w:val="3F80F7EA"/>
    <w:rsid w:val="3FB43B23"/>
    <w:rsid w:val="404CEA2B"/>
    <w:rsid w:val="40F2E1B1"/>
    <w:rsid w:val="4237C34F"/>
    <w:rsid w:val="42432E81"/>
    <w:rsid w:val="429611BE"/>
    <w:rsid w:val="441502D3"/>
    <w:rsid w:val="44967455"/>
    <w:rsid w:val="45D60BEB"/>
    <w:rsid w:val="45FAAD5D"/>
    <w:rsid w:val="4628F081"/>
    <w:rsid w:val="46FAD20B"/>
    <w:rsid w:val="48274F45"/>
    <w:rsid w:val="48C74029"/>
    <w:rsid w:val="497EAA69"/>
    <w:rsid w:val="49BA82AB"/>
    <w:rsid w:val="4A9F5910"/>
    <w:rsid w:val="4AAEA8EF"/>
    <w:rsid w:val="4AE35CEC"/>
    <w:rsid w:val="4B5906CD"/>
    <w:rsid w:val="4B955FBA"/>
    <w:rsid w:val="4BAF0F41"/>
    <w:rsid w:val="4D2B2125"/>
    <w:rsid w:val="4D3E3E0A"/>
    <w:rsid w:val="4D578362"/>
    <w:rsid w:val="4D59A71A"/>
    <w:rsid w:val="4D8B3B90"/>
    <w:rsid w:val="4D96E705"/>
    <w:rsid w:val="4E2F3E40"/>
    <w:rsid w:val="4ED0DB8D"/>
    <w:rsid w:val="4F042B38"/>
    <w:rsid w:val="4FC545CD"/>
    <w:rsid w:val="4FCFD7EE"/>
    <w:rsid w:val="5007463A"/>
    <w:rsid w:val="50349C34"/>
    <w:rsid w:val="50D9771A"/>
    <w:rsid w:val="50E8EE6E"/>
    <w:rsid w:val="51203B0C"/>
    <w:rsid w:val="51725179"/>
    <w:rsid w:val="51C513D1"/>
    <w:rsid w:val="51CFF371"/>
    <w:rsid w:val="523C4A77"/>
    <w:rsid w:val="5264C7E3"/>
    <w:rsid w:val="5267D0BC"/>
    <w:rsid w:val="52715A53"/>
    <w:rsid w:val="527511A6"/>
    <w:rsid w:val="52840406"/>
    <w:rsid w:val="528AB31C"/>
    <w:rsid w:val="531A771E"/>
    <w:rsid w:val="531D0854"/>
    <w:rsid w:val="551D0FAB"/>
    <w:rsid w:val="55950222"/>
    <w:rsid w:val="5688B389"/>
    <w:rsid w:val="5706364A"/>
    <w:rsid w:val="57081AFB"/>
    <w:rsid w:val="57F34F7B"/>
    <w:rsid w:val="58692AF2"/>
    <w:rsid w:val="589922D8"/>
    <w:rsid w:val="5922A203"/>
    <w:rsid w:val="59747B1F"/>
    <w:rsid w:val="59E2EB4B"/>
    <w:rsid w:val="5B1713FF"/>
    <w:rsid w:val="5B750E42"/>
    <w:rsid w:val="5BCCAFEF"/>
    <w:rsid w:val="5C857787"/>
    <w:rsid w:val="5DF44839"/>
    <w:rsid w:val="5F062B4C"/>
    <w:rsid w:val="5FC7F43D"/>
    <w:rsid w:val="5FF1579D"/>
    <w:rsid w:val="601BB2C1"/>
    <w:rsid w:val="604ECED9"/>
    <w:rsid w:val="605EE364"/>
    <w:rsid w:val="623C6D81"/>
    <w:rsid w:val="63521D3E"/>
    <w:rsid w:val="6458B1DD"/>
    <w:rsid w:val="645DE3F7"/>
    <w:rsid w:val="654992FD"/>
    <w:rsid w:val="6594E5D7"/>
    <w:rsid w:val="65A665C4"/>
    <w:rsid w:val="65E81355"/>
    <w:rsid w:val="65F616C4"/>
    <w:rsid w:val="66AF7791"/>
    <w:rsid w:val="66DB87B8"/>
    <w:rsid w:val="678065AC"/>
    <w:rsid w:val="67F5226F"/>
    <w:rsid w:val="681E2C85"/>
    <w:rsid w:val="68A8970B"/>
    <w:rsid w:val="68DFE8BC"/>
    <w:rsid w:val="6904E15B"/>
    <w:rsid w:val="694F8867"/>
    <w:rsid w:val="69C6D893"/>
    <w:rsid w:val="69CAF3CD"/>
    <w:rsid w:val="69CE6659"/>
    <w:rsid w:val="6B4BB520"/>
    <w:rsid w:val="6BD55D82"/>
    <w:rsid w:val="6CDEED6C"/>
    <w:rsid w:val="6D2CEB56"/>
    <w:rsid w:val="6D3AAE0C"/>
    <w:rsid w:val="6D4E2DAB"/>
    <w:rsid w:val="6E6DD4C7"/>
    <w:rsid w:val="6F9FDDE9"/>
    <w:rsid w:val="6FDC0453"/>
    <w:rsid w:val="70194C7D"/>
    <w:rsid w:val="7048D2D9"/>
    <w:rsid w:val="706FFBC0"/>
    <w:rsid w:val="708A1A30"/>
    <w:rsid w:val="7297C57C"/>
    <w:rsid w:val="731E88A3"/>
    <w:rsid w:val="7362F4A6"/>
    <w:rsid w:val="7445DB58"/>
    <w:rsid w:val="746B5839"/>
    <w:rsid w:val="74AAB65D"/>
    <w:rsid w:val="74F65275"/>
    <w:rsid w:val="75D4F65F"/>
    <w:rsid w:val="75E140DB"/>
    <w:rsid w:val="76174377"/>
    <w:rsid w:val="7687AB08"/>
    <w:rsid w:val="76BDF5AF"/>
    <w:rsid w:val="773FE000"/>
    <w:rsid w:val="7746E603"/>
    <w:rsid w:val="77DCD405"/>
    <w:rsid w:val="78128D72"/>
    <w:rsid w:val="784E4725"/>
    <w:rsid w:val="78A3FBA2"/>
    <w:rsid w:val="7914DFE5"/>
    <w:rsid w:val="79462483"/>
    <w:rsid w:val="79744982"/>
    <w:rsid w:val="799630D3"/>
    <w:rsid w:val="79BCFBD1"/>
    <w:rsid w:val="7A5F350A"/>
    <w:rsid w:val="7A8AE4B7"/>
    <w:rsid w:val="7BC1917D"/>
    <w:rsid w:val="7C37B9D0"/>
    <w:rsid w:val="7C7FA947"/>
    <w:rsid w:val="7C856CE3"/>
    <w:rsid w:val="7D0F9BD3"/>
    <w:rsid w:val="7D194BE1"/>
    <w:rsid w:val="7D934594"/>
    <w:rsid w:val="7D9D2546"/>
    <w:rsid w:val="7DDCEDFD"/>
    <w:rsid w:val="7DF578CA"/>
    <w:rsid w:val="7EE93021"/>
    <w:rsid w:val="7F432E2A"/>
    <w:rsid w:val="7F483937"/>
    <w:rsid w:val="7F51491C"/>
    <w:rsid w:val="7FA3F57B"/>
    <w:rsid w:val="7FA9F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19421"/>
  <w15:chartTrackingRefBased/>
  <w15:docId w15:val="{E2E165DE-89EA-4F61-A886-A550D0AF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"/>
    <w:qFormat/>
    <w:rsid w:val="00445FE1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1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Spacing"/>
    <w:next w:val="Normal"/>
    <w:link w:val="Heading2Char"/>
    <w:uiPriority w:val="9"/>
    <w:qFormat/>
    <w:rsid w:val="0011331F"/>
    <w:pPr>
      <w:keepNext/>
      <w:keepLines/>
      <w:spacing w:line="204" w:lineRule="auto"/>
      <w:ind w:right="864"/>
      <w:outlineLvl w:val="1"/>
    </w:pPr>
    <w:rPr>
      <w:rFonts w:ascii="Daytona" w:eastAsiaTheme="majorEastAsia" w:hAnsi="Daytona" w:cs="Arial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eastAsiaTheme="majorEastAsia" w:hAnsi="Daytona" w:cs="Times New Roman (Headings CS)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eastAsiaTheme="majorEastAsia" w:hAnsi="Daytona" w:cs="Times New Roman (Headings CS)"/>
      <w:b/>
      <w:color w:val="FFFFFF" w:themeColor="text1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B9"/>
    <w:rPr>
      <w:rFonts w:ascii="Times New Roman" w:eastAsia="Times New Roman" w:hAnsi="Times New Roman" w:cs="Times New Roman"/>
      <w:b/>
      <w:spacing w:val="4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1331F"/>
    <w:rPr>
      <w:rFonts w:ascii="Daytona" w:eastAsiaTheme="majorEastAsia" w:hAnsi="Daytona" w:cs="Arial"/>
      <w:color w:val="107C5F" w:themeColor="accent5" w:themeShade="80"/>
      <w:kern w:val="2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B1D40"/>
    <w:rPr>
      <w:rFonts w:ascii="Daytona" w:eastAsiaTheme="majorEastAsia" w:hAnsi="Daytona" w:cs="Times New Roman (Headings CS)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40"/>
    <w:rPr>
      <w:rFonts w:ascii="Daytona" w:eastAsiaTheme="majorEastAsia" w:hAnsi="Dayton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40"/>
    <w:rPr>
      <w:rFonts w:ascii="Daytona" w:eastAsiaTheme="minorHAnsi" w:hAnsi="Daytona" w:cs="Arial (Body CS)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6D7"/>
    <w:rPr>
      <w:rFonts w:asciiTheme="majorHAnsi" w:eastAsiaTheme="minorHAnsi" w:hAnsiTheme="majorHAnsi" w:cs="Arial (Body CS)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line="168" w:lineRule="auto"/>
    </w:pPr>
    <w:rPr>
      <w:rFonts w:asciiTheme="majorHAnsi" w:hAnsiTheme="majorHAnsi"/>
      <w:color w:val="FFFFFF" w:themeColor="text1"/>
      <w:sz w:val="192"/>
    </w:rPr>
  </w:style>
  <w:style w:type="character" w:customStyle="1" w:styleId="SubtitleChar">
    <w:name w:val="Subtitle Char"/>
    <w:basedOn w:val="DefaultParagraphFont"/>
    <w:link w:val="Subtitle"/>
    <w:uiPriority w:val="11"/>
    <w:rsid w:val="00C3607E"/>
    <w:rPr>
      <w:rFonts w:eastAsiaTheme="majorEastAsi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1D40"/>
    <w:rPr>
      <w:rFonts w:eastAsiaTheme="minorHAnsi" w:cs="Arial (Body CS)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1D40"/>
    <w:rPr>
      <w:rFonts w:eastAsiaTheme="minorHAnsi" w:cs="Arial (Body CS)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D40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aliases w:val="table 1"/>
    <w:basedOn w:val="TableNormal"/>
    <w:uiPriority w:val="39"/>
    <w:rsid w:val="003906F9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Name">
    <w:name w:val="Contact Name"/>
    <w:basedOn w:val="Normal"/>
    <w:next w:val="CoverPageInfo"/>
    <w:uiPriority w:val="1"/>
    <w:qFormat/>
    <w:rsid w:val="00077D2A"/>
    <w:rPr>
      <w:rFonts w:cstheme="minorBidi"/>
      <w:color w:val="000000" w:themeColor="background1"/>
    </w:rPr>
  </w:style>
  <w:style w:type="paragraph" w:customStyle="1" w:styleId="CoverPageInfo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customStyle="1" w:styleId="CoverPageSubheading">
    <w:name w:val="Cover Page Subheading"/>
    <w:basedOn w:val="Normal"/>
    <w:next w:val="CoverPageInfo"/>
    <w:qFormat/>
    <w:rsid w:val="00252AB9"/>
    <w:rPr>
      <w:b/>
      <w:color w:val="FFFFFF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9E3121"/>
    <w:pPr>
      <w:keepNext/>
      <w:keepLines/>
      <w:numPr>
        <w:numId w:val="0"/>
      </w:numPr>
      <w:tabs>
        <w:tab w:val="clear" w:pos="684"/>
      </w:tabs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D26D00" w:themeColor="accent1" w:themeShade="BF"/>
      <w:spacing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73F6C"/>
    <w:pPr>
      <w:tabs>
        <w:tab w:val="left" w:pos="560"/>
        <w:tab w:val="right" w:leader="dot" w:pos="10070"/>
      </w:tabs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3121"/>
    <w:pPr>
      <w:spacing w:before="120"/>
      <w:ind w:left="28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E3121"/>
    <w:pPr>
      <w:ind w:left="56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E3121"/>
    <w:pPr>
      <w:ind w:left="8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E3121"/>
    <w:pPr>
      <w:ind w:left="11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E3121"/>
    <w:pPr>
      <w:ind w:left="14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E3121"/>
    <w:pPr>
      <w:ind w:left="168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E3121"/>
    <w:pPr>
      <w:ind w:left="196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E3121"/>
    <w:pPr>
      <w:ind w:left="224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73649"/>
    <w:pPr>
      <w:ind w:left="440" w:hanging="440"/>
    </w:pPr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B762F"/>
    <w:pPr>
      <w:spacing w:after="200"/>
    </w:pPr>
    <w:rPr>
      <w:i/>
      <w:iCs/>
      <w:color w:val="EFF5F3" w:themeColor="text2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rsid w:val="7D9345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7D934594"/>
    <w:rPr>
      <w:vertAlign w:val="superscript"/>
    </w:r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D2A200" w:themeColor="accent2" w:themeShade="BF"/>
    </w:rPr>
    <w:tblPr>
      <w:tblStyleRowBandSize w:val="1"/>
      <w:tblStyleColBandSize w:val="1"/>
      <w:tblBorders>
        <w:top w:val="single" w:sz="4" w:space="0" w:color="FFDF75" w:themeColor="accent2" w:themeTint="99"/>
        <w:left w:val="single" w:sz="4" w:space="0" w:color="FFDF75" w:themeColor="accent2" w:themeTint="99"/>
        <w:bottom w:val="single" w:sz="4" w:space="0" w:color="FFDF75" w:themeColor="accent2" w:themeTint="99"/>
        <w:right w:val="single" w:sz="4" w:space="0" w:color="FFDF75" w:themeColor="accent2" w:themeTint="99"/>
        <w:insideH w:val="single" w:sz="4" w:space="0" w:color="FFDF75" w:themeColor="accent2" w:themeTint="99"/>
        <w:insideV w:val="single" w:sz="4" w:space="0" w:color="FFDF7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D1" w:themeFill="accent2" w:themeFillTint="33"/>
      </w:tcPr>
    </w:tblStylePr>
    <w:tblStylePr w:type="band1Horz">
      <w:tblPr/>
      <w:tcPr>
        <w:shd w:val="clear" w:color="auto" w:fill="FFF4D1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F0611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31399"/>
    <w:rPr>
      <w:b/>
      <w:bCs/>
    </w:rPr>
  </w:style>
  <w:style w:type="table" w:styleId="GridTable1Light-Accent1">
    <w:name w:val="Grid Table 1 Light Accent 1"/>
    <w:basedOn w:val="TableNormal"/>
    <w:uiPriority w:val="46"/>
    <w:rsid w:val="00EA7879"/>
    <w:pPr>
      <w:spacing w:after="0" w:line="240" w:lineRule="auto"/>
    </w:pPr>
    <w:tblPr>
      <w:tblStyleRowBandSize w:val="1"/>
      <w:tblStyleColBandSize w:val="1"/>
      <w:tblBorders>
        <w:top w:val="single" w:sz="4" w:space="0" w:color="FFD3A3" w:themeColor="accent1" w:themeTint="66"/>
        <w:left w:val="single" w:sz="4" w:space="0" w:color="FFD3A3" w:themeColor="accent1" w:themeTint="66"/>
        <w:bottom w:val="single" w:sz="4" w:space="0" w:color="FFD3A3" w:themeColor="accent1" w:themeTint="66"/>
        <w:right w:val="single" w:sz="4" w:space="0" w:color="FFD3A3" w:themeColor="accent1" w:themeTint="66"/>
        <w:insideH w:val="single" w:sz="4" w:space="0" w:color="FFD3A3" w:themeColor="accent1" w:themeTint="66"/>
        <w:insideV w:val="single" w:sz="4" w:space="0" w:color="FFD3A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D7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D7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0732C"/>
    <w:pPr>
      <w:spacing w:after="0" w:line="240" w:lineRule="auto"/>
    </w:pPr>
    <w:tblPr>
      <w:tblStyleRowBandSize w:val="1"/>
      <w:tblStyleColBandSize w:val="1"/>
      <w:tblBorders>
        <w:top w:val="single" w:sz="4" w:space="0" w:color="FFEAA3" w:themeColor="accent2" w:themeTint="66"/>
        <w:left w:val="single" w:sz="4" w:space="0" w:color="FFEAA3" w:themeColor="accent2" w:themeTint="66"/>
        <w:bottom w:val="single" w:sz="4" w:space="0" w:color="FFEAA3" w:themeColor="accent2" w:themeTint="66"/>
        <w:right w:val="single" w:sz="4" w:space="0" w:color="FFEAA3" w:themeColor="accent2" w:themeTint="66"/>
        <w:insideH w:val="single" w:sz="4" w:space="0" w:color="FFEAA3" w:themeColor="accent2" w:themeTint="66"/>
        <w:insideV w:val="single" w:sz="4" w:space="0" w:color="FFEAA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5212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5212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66"/>
        <w:left w:val="single" w:sz="4" w:space="0" w:color="FFFFFF" w:themeColor="text1" w:themeTint="66"/>
        <w:bottom w:val="single" w:sz="4" w:space="0" w:color="FFFFFF" w:themeColor="text1" w:themeTint="66"/>
        <w:right w:val="single" w:sz="4" w:space="0" w:color="FFFFFF" w:themeColor="text1" w:themeTint="66"/>
        <w:insideH w:val="single" w:sz="4" w:space="0" w:color="FFFFFF" w:themeColor="text1" w:themeTint="66"/>
        <w:insideV w:val="single" w:sz="4" w:space="0" w:color="FFFFF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953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53E1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paragraph" w:customStyle="1" w:styleId="paragraph">
    <w:name w:val="paragraph"/>
    <w:basedOn w:val="Normal"/>
    <w:rsid w:val="00E85B6C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E85B6C"/>
  </w:style>
  <w:style w:type="character" w:customStyle="1" w:styleId="eop">
    <w:name w:val="eop"/>
    <w:basedOn w:val="DefaultParagraphFont"/>
    <w:rsid w:val="00E85B6C"/>
  </w:style>
  <w:style w:type="table" w:styleId="TableGridLight">
    <w:name w:val="Grid Table Light"/>
    <w:basedOn w:val="TableNormal"/>
    <w:uiPriority w:val="40"/>
    <w:rsid w:val="00F766E5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NoSpacing">
    <w:name w:val="No Spacing"/>
    <w:uiPriority w:val="1"/>
    <w:semiHidden/>
    <w:qFormat/>
    <w:rsid w:val="00373F6C"/>
    <w:pPr>
      <w:spacing w:after="0" w:line="240" w:lineRule="auto"/>
    </w:pPr>
    <w:rPr>
      <w:rFonts w:eastAsiaTheme="minorHAnsi" w:cs="Arial (Body CS)"/>
      <w:color w:val="107C5F" w:themeColor="accent5" w:themeShade="80"/>
      <w:kern w:val="2"/>
      <w:sz w:val="28"/>
      <w:szCs w:val="22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173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D3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-c1">
    <w:name w:val="pl-c1"/>
    <w:basedOn w:val="DefaultParagraphFont"/>
    <w:rsid w:val="002C6D3B"/>
  </w:style>
  <w:style w:type="character" w:customStyle="1" w:styleId="s">
    <w:name w:val="ͼs"/>
    <w:basedOn w:val="DefaultParagraphFont"/>
    <w:rsid w:val="002C6D3B"/>
  </w:style>
  <w:style w:type="character" w:styleId="HTMLCode">
    <w:name w:val="HTML Code"/>
    <w:basedOn w:val="DefaultParagraphFont"/>
    <w:uiPriority w:val="99"/>
    <w:semiHidden/>
    <w:unhideWhenUsed/>
    <w:rsid w:val="00270D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5000/api/health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://localhost:3000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inaz/Library/Containers/com.microsoft.Word/Data/Library/Application%2520Support/Microsoft/Office/16.0/DTS/Search/%257b439F85B9-F7E4-FA41-B51D-8BB5845FE7F6%257d8b497e53-43e8-4811-92ce-0d73293ac9dc-TF72eb5a1c-9e83-4e0b-80b5-708516690ce9_win" TargetMode="External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3885a1e9-32c3-4921-af3b-c28183173746"/>
    <ds:schemaRef ds:uri="c2a41c79-a1be-4d95-8f50-b6257fea1658"/>
  </ds:schemaRefs>
</ds:datastoreItem>
</file>

<file path=customXml/itemProps2.xml><?xml version="1.0" encoding="utf-8"?>
<ds:datastoreItem xmlns:ds="http://schemas.openxmlformats.org/officeDocument/2006/customXml" ds:itemID="{62DA3BA0-498A-42BD-B60E-CB40E4C12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5a1e9-32c3-4921-af3b-c28183173746"/>
    <ds:schemaRef ds:uri="c2a41c79-a1be-4d95-8f50-b6257fea1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%7b439F85B9-F7E4-FA41-B51D-8BB5845FE7F6%7d8b497e53-43e8-4811-92ce-0d73293ac9dc-TF72eb5a1c-9e83-4e0b-80b5-708516690ce9_win</Template>
  <TotalTime>107</TotalTime>
  <Pages>24</Pages>
  <Words>2509</Words>
  <Characters>14830</Characters>
  <Application>Microsoft Office Word</Application>
  <DocSecurity>0</DocSecurity>
  <Lines>593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Links>
    <vt:vector size="330" baseType="variant">
      <vt:variant>
        <vt:i4>6684726</vt:i4>
      </vt:variant>
      <vt:variant>
        <vt:i4>387</vt:i4>
      </vt:variant>
      <vt:variant>
        <vt:i4>0</vt:i4>
      </vt:variant>
      <vt:variant>
        <vt:i4>5</vt:i4>
      </vt:variant>
      <vt:variant>
        <vt:lpwstr>https://owasp.org/</vt:lpwstr>
      </vt:variant>
      <vt:variant>
        <vt:lpwstr/>
      </vt:variant>
      <vt:variant>
        <vt:i4>3538983</vt:i4>
      </vt:variant>
      <vt:variant>
        <vt:i4>384</vt:i4>
      </vt:variant>
      <vt:variant>
        <vt:i4>0</vt:i4>
      </vt:variant>
      <vt:variant>
        <vt:i4>5</vt:i4>
      </vt:variant>
      <vt:variant>
        <vt:lpwstr>https://www.sciencedirect.com/</vt:lpwstr>
      </vt:variant>
      <vt:variant>
        <vt:lpwstr/>
      </vt:variant>
      <vt:variant>
        <vt:i4>4653142</vt:i4>
      </vt:variant>
      <vt:variant>
        <vt:i4>381</vt:i4>
      </vt:variant>
      <vt:variant>
        <vt:i4>0</vt:i4>
      </vt:variant>
      <vt:variant>
        <vt:i4>5</vt:i4>
      </vt:variant>
      <vt:variant>
        <vt:lpwstr>https://www.faa.gov/</vt:lpwstr>
      </vt:variant>
      <vt:variant>
        <vt:lpwstr/>
      </vt:variant>
      <vt:variant>
        <vt:i4>1507405</vt:i4>
      </vt:variant>
      <vt:variant>
        <vt:i4>315</vt:i4>
      </vt:variant>
      <vt:variant>
        <vt:i4>0</vt:i4>
      </vt:variant>
      <vt:variant>
        <vt:i4>5</vt:i4>
      </vt:variant>
      <vt:variant>
        <vt:lpwstr>https://en.wikipedia.org/wiki/List_of_the_busiest_airports_in_the_United_States</vt:lpwstr>
      </vt:variant>
      <vt:variant>
        <vt:lpwstr/>
      </vt:variant>
      <vt:variant>
        <vt:i4>1966136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_Toc223694093</vt:lpwstr>
      </vt:variant>
      <vt:variant>
        <vt:i4>1966136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_Toc223694092</vt:lpwstr>
      </vt:variant>
      <vt:variant>
        <vt:i4>1966136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_Toc223694091</vt:lpwstr>
      </vt:variant>
      <vt:variant>
        <vt:i4>1966136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_Toc223694090</vt:lpwstr>
      </vt:variant>
      <vt:variant>
        <vt:i4>2031672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_Toc223694089</vt:lpwstr>
      </vt:variant>
      <vt:variant>
        <vt:i4>2031672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_Toc223694088</vt:lpwstr>
      </vt:variant>
      <vt:variant>
        <vt:i4>2031672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_Toc223694087</vt:lpwstr>
      </vt:variant>
      <vt:variant>
        <vt:i4>2031672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_Toc223694086</vt:lpwstr>
      </vt:variant>
      <vt:variant>
        <vt:i4>2031672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_Toc223694085</vt:lpwstr>
      </vt:variant>
      <vt:variant>
        <vt:i4>2031672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_Toc223694084</vt:lpwstr>
      </vt:variant>
      <vt:variant>
        <vt:i4>2031672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_Toc223694083</vt:lpwstr>
      </vt:variant>
      <vt:variant>
        <vt:i4>2031672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_Toc223694082</vt:lpwstr>
      </vt:variant>
      <vt:variant>
        <vt:i4>2031672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_Toc223694081</vt:lpwstr>
      </vt:variant>
      <vt:variant>
        <vt:i4>2031672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_Toc223694080</vt:lpwstr>
      </vt:variant>
      <vt:variant>
        <vt:i4>1048632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_Toc223694079</vt:lpwstr>
      </vt:variant>
      <vt:variant>
        <vt:i4>1048632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_Toc223694078</vt:lpwstr>
      </vt:variant>
      <vt:variant>
        <vt:i4>1048632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_Toc223694077</vt:lpwstr>
      </vt:variant>
      <vt:variant>
        <vt:i4>1048632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_Toc223694076</vt:lpwstr>
      </vt:variant>
      <vt:variant>
        <vt:i4>1048632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_Toc223694075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_Toc223695533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_Toc223695532</vt:lpwstr>
      </vt:variant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_Toc223695531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_Toc223695530</vt:lpwstr>
      </vt:variant>
      <vt:variant>
        <vt:i4>1310781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_Toc223695529</vt:lpwstr>
      </vt:variant>
      <vt:variant>
        <vt:i4>1310781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_Toc223695528</vt:lpwstr>
      </vt:variant>
      <vt:variant>
        <vt:i4>1310781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_Toc223695527</vt:lpwstr>
      </vt:variant>
      <vt:variant>
        <vt:i4>1310781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_Toc223695526</vt:lpwstr>
      </vt:variant>
      <vt:variant>
        <vt:i4>1310781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_Toc223695525</vt:lpwstr>
      </vt:variant>
      <vt:variant>
        <vt:i4>1310781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_Toc223695524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_Toc223695523</vt:lpwstr>
      </vt:variant>
      <vt:variant>
        <vt:i4>1310781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_Toc223695522</vt:lpwstr>
      </vt:variant>
      <vt:variant>
        <vt:i4>1310781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_Toc223695521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_Toc223695520</vt:lpwstr>
      </vt:variant>
      <vt:variant>
        <vt:i4>1507389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_Toc223695519</vt:lpwstr>
      </vt:variant>
      <vt:variant>
        <vt:i4>1507389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_Toc223695518</vt:lpwstr>
      </vt:variant>
      <vt:variant>
        <vt:i4>1507389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_Toc223695517</vt:lpwstr>
      </vt:variant>
      <vt:variant>
        <vt:i4>1507389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_Toc223695516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_Toc223695515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_Toc223695514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_Toc223695513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_Toc223695512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_Toc223695511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_Toc223695510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_Toc223695509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_Toc223695508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_Toc223695507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_Toc223695506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_Toc223695505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_Toc223695504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_Toc223695503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_Toc223695502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Alina Zimavaya</cp:lastModifiedBy>
  <cp:revision>8</cp:revision>
  <cp:lastPrinted>2025-05-16T11:29:00Z</cp:lastPrinted>
  <dcterms:created xsi:type="dcterms:W3CDTF">2026-03-20T15:33:00Z</dcterms:created>
  <dcterms:modified xsi:type="dcterms:W3CDTF">2026-03-21T01:57:00Z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